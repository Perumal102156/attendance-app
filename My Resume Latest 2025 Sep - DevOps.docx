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vertAnchor="text" w:tblpXSpec="center" w:tblpY="1"/>
        <w:tblOverlap w:val="never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tblCellMar>
          <w:top w:w="418" w:type="dxa"/>
          <w:left w:w="504" w:type="dxa"/>
          <w:bottom w:w="418" w:type="dxa"/>
          <w:right w:w="504" w:type="dxa"/>
        </w:tblCellMar>
        <w:tblLook w:val="04A0" w:firstRow="1" w:lastRow="0" w:firstColumn="1" w:lastColumn="0" w:noHBand="0" w:noVBand="1"/>
      </w:tblPr>
      <w:tblGrid>
        <w:gridCol w:w="569"/>
        <w:gridCol w:w="279"/>
        <w:gridCol w:w="3539"/>
        <w:gridCol w:w="6398"/>
        <w:gridCol w:w="289"/>
        <w:gridCol w:w="568"/>
      </w:tblGrid>
      <w:tr w:rsidR="00F91753" w:rsidRPr="00320ECB" w:rsidTr="0089047A">
        <w:trPr>
          <w:trHeight w:val="600"/>
        </w:trPr>
        <w:tc>
          <w:tcPr>
            <w:tcW w:w="116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320ECB"/>
        </w:tc>
      </w:tr>
      <w:tr w:rsidR="00173B36" w:rsidRPr="00320ECB" w:rsidTr="0089047A">
        <w:trPr>
          <w:trHeight w:val="273"/>
        </w:trPr>
        <w:tc>
          <w:tcPr>
            <w:tcW w:w="567" w:type="dxa"/>
            <w:vMerge w:val="restart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279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9922" w:type="dxa"/>
            <w:gridSpan w:val="2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1E5794">
            <w:pPr>
              <w:pStyle w:val="NoSpacing"/>
            </w:pPr>
          </w:p>
        </w:tc>
        <w:tc>
          <w:tcPr>
            <w:tcW w:w="289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567" w:type="dxa"/>
            <w:vMerge w:val="restart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173B36" w:rsidRPr="00320ECB" w:rsidTr="0089047A">
        <w:trPr>
          <w:trHeight w:val="1602"/>
        </w:trPr>
        <w:tc>
          <w:tcPr>
            <w:tcW w:w="567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279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992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261E7B" w:rsidRDefault="00261E7B" w:rsidP="005A3E0B">
            <w:pPr>
              <w:pStyle w:val="Title"/>
              <w:rPr>
                <w:noProof/>
              </w:rPr>
            </w:pPr>
            <w:r w:rsidRPr="00320ECB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5F0FC996" wp14:editId="60790108">
                      <wp:extent cx="585216" cy="91440"/>
                      <wp:effectExtent l="0" t="0" r="24765" b="22860"/>
                      <wp:docPr id="3" name="Freeform: Shape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5216" cy="91440"/>
                              </a:xfrm>
                              <a:custGeom>
                                <a:avLst/>
                                <a:gdLst>
                                  <a:gd name="connsiteX0" fmla="*/ 542407 w 581601"/>
                                  <a:gd name="connsiteY0" fmla="*/ 0 h 88582"/>
                                  <a:gd name="connsiteX1" fmla="*/ 498155 w 581601"/>
                                  <a:gd name="connsiteY1" fmla="*/ 36698 h 88582"/>
                                  <a:gd name="connsiteX2" fmla="*/ 0 w 581601"/>
                                  <a:gd name="connsiteY2" fmla="*/ 36698 h 88582"/>
                                  <a:gd name="connsiteX3" fmla="*/ 0 w 581601"/>
                                  <a:gd name="connsiteY3" fmla="*/ 54415 h 88582"/>
                                  <a:gd name="connsiteX4" fmla="*/ 498155 w 581601"/>
                                  <a:gd name="connsiteY4" fmla="*/ 54415 h 88582"/>
                                  <a:gd name="connsiteX5" fmla="*/ 542407 w 581601"/>
                                  <a:gd name="connsiteY5" fmla="*/ 91113 h 88582"/>
                                  <a:gd name="connsiteX6" fmla="*/ 587924 w 581601"/>
                                  <a:gd name="connsiteY6" fmla="*/ 45557 h 88582"/>
                                  <a:gd name="connsiteX7" fmla="*/ 542407 w 581601"/>
                                  <a:gd name="connsiteY7" fmla="*/ 0 h 88582"/>
                                  <a:gd name="connsiteX8" fmla="*/ 542407 w 581601"/>
                                  <a:gd name="connsiteY8" fmla="*/ 73397 h 88582"/>
                                  <a:gd name="connsiteX9" fmla="*/ 515856 w 581601"/>
                                  <a:gd name="connsiteY9" fmla="*/ 54415 h 88582"/>
                                  <a:gd name="connsiteX10" fmla="*/ 515856 w 581601"/>
                                  <a:gd name="connsiteY10" fmla="*/ 37964 h 88582"/>
                                  <a:gd name="connsiteX11" fmla="*/ 542407 w 581601"/>
                                  <a:gd name="connsiteY11" fmla="*/ 18982 h 88582"/>
                                  <a:gd name="connsiteX12" fmla="*/ 570223 w 581601"/>
                                  <a:gd name="connsiteY12" fmla="*/ 46822 h 88582"/>
                                  <a:gd name="connsiteX13" fmla="*/ 542407 w 581601"/>
                                  <a:gd name="connsiteY13" fmla="*/ 73397 h 885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</a:cxnLst>
                                <a:rect l="l" t="t" r="r" b="b"/>
                                <a:pathLst>
                                  <a:path w="581601" h="88582">
                                    <a:moveTo>
                                      <a:pt x="542407" y="0"/>
                                    </a:moveTo>
                                    <a:cubicBezTo>
                                      <a:pt x="520913" y="0"/>
                                      <a:pt x="501948" y="15186"/>
                                      <a:pt x="498155" y="36698"/>
                                    </a:cubicBezTo>
                                    <a:lnTo>
                                      <a:pt x="0" y="36698"/>
                                    </a:lnTo>
                                    <a:lnTo>
                                      <a:pt x="0" y="54415"/>
                                    </a:lnTo>
                                    <a:lnTo>
                                      <a:pt x="498155" y="54415"/>
                                    </a:lnTo>
                                    <a:cubicBezTo>
                                      <a:pt x="501948" y="75928"/>
                                      <a:pt x="520913" y="91113"/>
                                      <a:pt x="542407" y="91113"/>
                                    </a:cubicBezTo>
                                    <a:cubicBezTo>
                                      <a:pt x="567694" y="91113"/>
                                      <a:pt x="587924" y="70866"/>
                                      <a:pt x="587924" y="45557"/>
                                    </a:cubicBezTo>
                                    <a:cubicBezTo>
                                      <a:pt x="587924" y="21513"/>
                                      <a:pt x="567694" y="0"/>
                                      <a:pt x="542407" y="0"/>
                                    </a:cubicBezTo>
                                    <a:close/>
                                    <a:moveTo>
                                      <a:pt x="542407" y="73397"/>
                                    </a:moveTo>
                                    <a:cubicBezTo>
                                      <a:pt x="529763" y="73397"/>
                                      <a:pt x="519649" y="65804"/>
                                      <a:pt x="515856" y="54415"/>
                                    </a:cubicBezTo>
                                    <a:lnTo>
                                      <a:pt x="515856" y="37964"/>
                                    </a:lnTo>
                                    <a:cubicBezTo>
                                      <a:pt x="519649" y="26575"/>
                                      <a:pt x="529763" y="18982"/>
                                      <a:pt x="542407" y="18982"/>
                                    </a:cubicBezTo>
                                    <a:cubicBezTo>
                                      <a:pt x="557579" y="18982"/>
                                      <a:pt x="570223" y="31637"/>
                                      <a:pt x="570223" y="46822"/>
                                    </a:cubicBezTo>
                                    <a:cubicBezTo>
                                      <a:pt x="570223" y="62008"/>
                                      <a:pt x="557579" y="73397"/>
                                      <a:pt x="54240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718EB5"/>
                              </a:solidFill>
                              <a:ln w="1263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2CC3B2D" id="Freeform: Shape 3" o:spid="_x0000_s1026" style="width:46.1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81601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" path="m542407,c520913,,501948,15186,498155,36698l,36698,,54415r498155,c501948,75928,520913,91113,542407,91113v25287,,45517,-20247,45517,-45556c587924,21513,567694,,542407,xm542407,73397v-12644,,-22758,-7593,-26551,-18982l515856,37964v3793,-11389,13907,-18982,26551,-18982c557579,18982,570223,31637,570223,46822v,15186,-12644,26575,-27816,26575xe" fillcolor="#718eb5" stroked="f" strokeweight=".35089mm">
                      <v:stroke joinstyle="miter"/>
                      <v:path arrowok="t" o:connecttype="custom" o:connectlocs="545778,0;501251,37882;0,37882;0,56171;501251,56171;545778,94053;591578,47027;545778,0;545778,75765;519062,56171;519062,39189;545778,19594;573767,48333;545778,75765" o:connectangles="0,0,0,0,0,0,0,0,0,0,0,0,0,0"/>
                      <w10:anchorlock/>
                    </v:shape>
                  </w:pict>
                </mc:Fallback>
              </mc:AlternateContent>
            </w:r>
            <w:r w:rsidRPr="00320ECB">
              <w:t xml:space="preserve"> </w:t>
            </w:r>
            <w:r w:rsidR="00561D63" w:rsidRPr="002E2332">
              <w:rPr>
                <w:color w:val="000000" w:themeColor="text1"/>
              </w:rPr>
              <w:t>VENKAT SELVA</w:t>
            </w:r>
            <w:r w:rsidR="00B36BEF" w:rsidRPr="002E2332">
              <w:rPr>
                <w:color w:val="000000" w:themeColor="text1"/>
              </w:rPr>
              <w:t>KUMAR</w:t>
            </w:r>
            <w:r>
              <w:t xml:space="preserve"> </w:t>
            </w: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025BB124" wp14:editId="1D2966D3">
                      <wp:extent cx="594245" cy="88583"/>
                      <wp:effectExtent l="0" t="0" r="15875" b="26035"/>
                      <wp:docPr id="4" name="Freeform: Shape 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245" cy="88583"/>
                              </a:xfrm>
                              <a:custGeom>
                                <a:avLst/>
                                <a:gdLst>
                                  <a:gd name="connsiteX0" fmla="*/ 598039 w 594245"/>
                                  <a:gd name="connsiteY0" fmla="*/ 36698 h 88582"/>
                                  <a:gd name="connsiteX1" fmla="*/ 89769 w 594245"/>
                                  <a:gd name="connsiteY1" fmla="*/ 36698 h 88582"/>
                                  <a:gd name="connsiteX2" fmla="*/ 45517 w 594245"/>
                                  <a:gd name="connsiteY2" fmla="*/ 0 h 88582"/>
                                  <a:gd name="connsiteX3" fmla="*/ 0 w 594245"/>
                                  <a:gd name="connsiteY3" fmla="*/ 45557 h 88582"/>
                                  <a:gd name="connsiteX4" fmla="*/ 45517 w 594245"/>
                                  <a:gd name="connsiteY4" fmla="*/ 91113 h 88582"/>
                                  <a:gd name="connsiteX5" fmla="*/ 89769 w 594245"/>
                                  <a:gd name="connsiteY5" fmla="*/ 54415 h 88582"/>
                                  <a:gd name="connsiteX6" fmla="*/ 598039 w 594245"/>
                                  <a:gd name="connsiteY6" fmla="*/ 54415 h 88582"/>
                                  <a:gd name="connsiteX7" fmla="*/ 598039 w 594245"/>
                                  <a:gd name="connsiteY7" fmla="*/ 36698 h 88582"/>
                                  <a:gd name="connsiteX8" fmla="*/ 45517 w 594245"/>
                                  <a:gd name="connsiteY8" fmla="*/ 73397 h 88582"/>
                                  <a:gd name="connsiteX9" fmla="*/ 17701 w 594245"/>
                                  <a:gd name="connsiteY9" fmla="*/ 45557 h 88582"/>
                                  <a:gd name="connsiteX10" fmla="*/ 45517 w 594245"/>
                                  <a:gd name="connsiteY10" fmla="*/ 17716 h 88582"/>
                                  <a:gd name="connsiteX11" fmla="*/ 73333 w 594245"/>
                                  <a:gd name="connsiteY11" fmla="*/ 45557 h 88582"/>
                                  <a:gd name="connsiteX12" fmla="*/ 45517 w 594245"/>
                                  <a:gd name="connsiteY12" fmla="*/ 73397 h 885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594245" h="88582">
                                    <a:moveTo>
                                      <a:pt x="598039" y="36698"/>
                                    </a:moveTo>
                                    <a:lnTo>
                                      <a:pt x="89769" y="36698"/>
                                    </a:lnTo>
                                    <a:cubicBezTo>
                                      <a:pt x="85976" y="15186"/>
                                      <a:pt x="67011" y="0"/>
                                      <a:pt x="45517" y="0"/>
                                    </a:cubicBezTo>
                                    <a:cubicBezTo>
                                      <a:pt x="20230" y="0"/>
                                      <a:pt x="0" y="20247"/>
                                      <a:pt x="0" y="45557"/>
                                    </a:cubicBezTo>
                                    <a:cubicBezTo>
                                      <a:pt x="0" y="70866"/>
                                      <a:pt x="20230" y="91113"/>
                                      <a:pt x="45517" y="91113"/>
                                    </a:cubicBezTo>
                                    <a:cubicBezTo>
                                      <a:pt x="67011" y="91113"/>
                                      <a:pt x="85976" y="75928"/>
                                      <a:pt x="89769" y="54415"/>
                                    </a:cubicBezTo>
                                    <a:lnTo>
                                      <a:pt x="598039" y="54415"/>
                                    </a:lnTo>
                                    <a:lnTo>
                                      <a:pt x="598039" y="36698"/>
                                    </a:lnTo>
                                    <a:close/>
                                    <a:moveTo>
                                      <a:pt x="45517" y="73397"/>
                                    </a:moveTo>
                                    <a:cubicBezTo>
                                      <a:pt x="30344" y="73397"/>
                                      <a:pt x="17701" y="60742"/>
                                      <a:pt x="17701" y="45557"/>
                                    </a:cubicBezTo>
                                    <a:cubicBezTo>
                                      <a:pt x="17701" y="30371"/>
                                      <a:pt x="30344" y="17716"/>
                                      <a:pt x="45517" y="17716"/>
                                    </a:cubicBezTo>
                                    <a:cubicBezTo>
                                      <a:pt x="60689" y="17716"/>
                                      <a:pt x="73333" y="30371"/>
                                      <a:pt x="73333" y="45557"/>
                                    </a:cubicBezTo>
                                    <a:cubicBezTo>
                                      <a:pt x="73333" y="62008"/>
                                      <a:pt x="60689" y="73397"/>
                                      <a:pt x="4551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1263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16459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758BBBB" id="Freeform: Shape 4" o:spid="_x0000_s1026" style="width:46.8pt;height: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94245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" path="m598039,36698r-508270,c85976,15186,67011,,45517,,20230,,,20247,,45557,,70866,20230,91113,45517,91113v21494,,40459,-15185,44252,-36698l598039,54415r,-17717xm45517,73397c30344,73397,17701,60742,17701,45557v,-15186,12643,-27841,27816,-27841c60689,17716,73333,30371,73333,45557v,16451,-12644,27840,-27816,27840xe" fillcolor="#718eb5 [3206]" stroked="f" strokeweight=".35089mm">
                      <v:stroke joinstyle="miter"/>
                      <v:path arrowok="t" o:connecttype="custom" o:connectlocs="598039,36698;89769,36698;45517,0;0,45558;45517,91114;89769,54416;598039,54416;598039,36698;45517,73398;17701,45558;45517,17716;73333,45558;45517,73398" o:connectangles="0,0,0,0,0,0,0,0,0,0,0,0,0"/>
                      <w10:anchorlock/>
                    </v:shape>
                  </w:pict>
                </mc:Fallback>
              </mc:AlternateContent>
            </w:r>
          </w:p>
          <w:p w:rsidR="00B62B99" w:rsidRPr="00097433" w:rsidRDefault="00097433" w:rsidP="00B36BEF">
            <w:pPr>
              <w:pStyle w:val="Subtitle"/>
              <w:rPr>
                <w:b/>
              </w:rPr>
            </w:pPr>
            <w:r w:rsidRPr="00097433">
              <w:rPr>
                <w:b/>
                <w:color w:val="0D0D0D" w:themeColor="text1" w:themeTint="F2"/>
              </w:rPr>
              <w:t>IT Support Engineer | Aspiring AWS DevOps Engineer</w:t>
            </w:r>
          </w:p>
        </w:tc>
        <w:tc>
          <w:tcPr>
            <w:tcW w:w="289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567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173B36" w:rsidRPr="00320ECB" w:rsidTr="0089047A">
        <w:trPr>
          <w:trHeight w:val="252"/>
        </w:trPr>
        <w:tc>
          <w:tcPr>
            <w:tcW w:w="567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279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9922" w:type="dxa"/>
            <w:gridSpan w:val="2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1E5794">
            <w:pPr>
              <w:pStyle w:val="NoSpacing"/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567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</w:tr>
      <w:tr w:rsidR="00F91753" w:rsidRPr="00320ECB" w:rsidTr="0089047A">
        <w:trPr>
          <w:trHeight w:val="605"/>
        </w:trPr>
        <w:tc>
          <w:tcPr>
            <w:tcW w:w="11624" w:type="dxa"/>
            <w:gridSpan w:val="6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686284" w:rsidRPr="00320ECB" w:rsidTr="0089047A">
        <w:trPr>
          <w:trHeight w:val="2160"/>
        </w:trPr>
        <w:tc>
          <w:tcPr>
            <w:tcW w:w="438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id w:val="1272060749"/>
              <w:placeholder>
                <w:docPart w:val="01593863F9704A11AE3EE63312C4BE78"/>
              </w:placeholder>
              <w:temporary/>
              <w:showingPlcHdr/>
              <w15:appearance w15:val="hidden"/>
            </w:sdtPr>
            <w:sdtEndPr/>
            <w:sdtContent>
              <w:p w:rsidR="00792D43" w:rsidRPr="00173B36" w:rsidRDefault="00FF673C" w:rsidP="00F53B71">
                <w:pPr>
                  <w:pStyle w:val="Heading1"/>
                  <w:outlineLvl w:val="0"/>
                </w:pPr>
                <w:r w:rsidRPr="00173B36">
                  <w:t>CONTACT</w:t>
                </w:r>
              </w:p>
            </w:sdtContent>
          </w:sdt>
          <w:p w:rsidR="003E1692" w:rsidRPr="00173B36" w:rsidRDefault="003E1692" w:rsidP="00F53B71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40CE4D41" wp14:editId="4C2F30BC">
                      <wp:extent cx="521970" cy="0"/>
                      <wp:effectExtent l="0" t="0" r="0" b="0"/>
                      <wp:docPr id="13" name="Straight Connector 13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74EEA9A" id="Straight Connector 13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BLCWJY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792D43" w:rsidRPr="00173B36" w:rsidRDefault="00FB1F01" w:rsidP="00F53B71">
            <w:pPr>
              <w:pStyle w:val="Contact"/>
              <w:framePr w:wrap="auto" w:vAnchor="margin" w:xAlign="left" w:yAlign="inline"/>
              <w:suppressOverlap w:val="0"/>
            </w:pPr>
            <w:r w:rsidRPr="00173B36">
              <w:rPr>
                <w:noProof/>
                <w:lang w:val="en-IN" w:eastAsia="en-IN"/>
              </w:rPr>
              <w:drawing>
                <wp:inline distT="0" distB="0" distL="0" distR="0" wp14:anchorId="6DD3235E" wp14:editId="2810BC5C">
                  <wp:extent cx="198010" cy="187200"/>
                  <wp:effectExtent l="0" t="0" r="0" b="3810"/>
                  <wp:docPr id="8" name="Graphic 8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noun_Phone_178782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10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53B71" w:rsidRPr="00173B36">
              <w:t xml:space="preserve"> </w:t>
            </w:r>
            <w:r w:rsidR="00B36BEF">
              <w:t>9591815098</w:t>
            </w:r>
          </w:p>
          <w:p w:rsidR="00686284" w:rsidRPr="00173B36" w:rsidRDefault="00FB1F01" w:rsidP="00B36BEF">
            <w:pPr>
              <w:pStyle w:val="Contact"/>
              <w:framePr w:wrap="auto" w:vAnchor="margin" w:xAlign="left" w:yAlign="inline"/>
              <w:suppressOverlap w:val="0"/>
            </w:pPr>
            <w:r w:rsidRPr="00173B36">
              <w:rPr>
                <w:noProof/>
                <w:lang w:val="en-IN" w:eastAsia="en-IN"/>
              </w:rPr>
              <w:drawing>
                <wp:inline distT="0" distB="0" distL="0" distR="0" wp14:anchorId="4DDB851D" wp14:editId="18BDD9B5">
                  <wp:extent cx="190500" cy="156210"/>
                  <wp:effectExtent l="0" t="0" r="0" b="0"/>
                  <wp:docPr id="10" name="Graphic 10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noun_envelope_179211.sv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53B71" w:rsidRPr="00173B36">
              <w:t xml:space="preserve"> </w:t>
            </w:r>
            <w:hyperlink r:id="rId15" w:history="1">
              <w:r w:rsidR="00B36BEF" w:rsidRPr="00F42F89">
                <w:rPr>
                  <w:rStyle w:val="Hyperlink"/>
                </w:rPr>
                <w:t>smvsk102156@gmail.com</w:t>
              </w:r>
            </w:hyperlink>
          </w:p>
        </w:tc>
        <w:tc>
          <w:tcPr>
            <w:tcW w:w="724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:rsidR="008C78F5" w:rsidRPr="00173B36" w:rsidRDefault="00B36BEF" w:rsidP="00FF673C">
            <w:pPr>
              <w:pStyle w:val="Heading1"/>
              <w:outlineLvl w:val="0"/>
            </w:pPr>
            <w:r>
              <w:t>Professional Summary</w:t>
            </w:r>
          </w:p>
          <w:p w:rsidR="003E1692" w:rsidRPr="00173B36" w:rsidRDefault="003E1692" w:rsidP="003E1692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2C5C796B" wp14:editId="1A213029">
                      <wp:extent cx="521970" cy="0"/>
                      <wp:effectExtent l="0" t="0" r="0" b="0"/>
                      <wp:docPr id="14" name="Straight Connector 14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9F08E5D" id="Straight Connector 14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BTTQp+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686284" w:rsidRPr="002909AC" w:rsidRDefault="00063696" w:rsidP="00B36BEF">
            <w:pPr>
              <w:rPr>
                <w:sz w:val="28"/>
                <w:szCs w:val="28"/>
              </w:rPr>
            </w:pPr>
            <w:r w:rsidRPr="00063696">
              <w:rPr>
                <w:rFonts w:eastAsiaTheme="majorEastAsia" w:cstheme="majorBidi"/>
                <w:color w:val="000000" w:themeColor="text1"/>
                <w:sz w:val="28"/>
                <w:szCs w:val="26"/>
              </w:rPr>
              <w:t xml:space="preserve">IT professional with </w:t>
            </w:r>
            <w:r>
              <w:rPr>
                <w:rFonts w:eastAsiaTheme="majorEastAsia" w:cstheme="majorBidi"/>
                <w:color w:val="000000" w:themeColor="text1"/>
                <w:sz w:val="28"/>
                <w:szCs w:val="26"/>
              </w:rPr>
              <w:t>7</w:t>
            </w:r>
            <w:r w:rsidRPr="00063696">
              <w:rPr>
                <w:rFonts w:eastAsiaTheme="majorEastAsia" w:cstheme="majorBidi"/>
                <w:color w:val="000000" w:themeColor="text1"/>
                <w:sz w:val="28"/>
                <w:szCs w:val="26"/>
              </w:rPr>
              <w:t xml:space="preserve"> years of experience in desktop support, currently transitioning into AWS DevOps. Skilled in cloud infrastructure setup, automation using Terraform, containerization with Docker, and CI/CD pipeline implementation. Passionate about scalable cloud solutions and continuous delivery.</w:t>
            </w:r>
          </w:p>
        </w:tc>
      </w:tr>
      <w:tr w:rsidR="00F716E1" w:rsidRPr="00320ECB" w:rsidTr="0089047A">
        <w:tc>
          <w:tcPr>
            <w:tcW w:w="438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id w:val="211169216"/>
              <w:placeholder>
                <w:docPart w:val="813D3701E15B4EA591EE094407A3685D"/>
              </w:placeholder>
              <w:temporary/>
              <w:showingPlcHdr/>
              <w15:appearance w15:val="hidden"/>
            </w:sdtPr>
            <w:sdtEndPr/>
            <w:sdtContent>
              <w:p w:rsidR="00F716E1" w:rsidRPr="00173B36" w:rsidRDefault="00FF673C" w:rsidP="00FF673C">
                <w:pPr>
                  <w:pStyle w:val="Heading1"/>
                  <w:outlineLvl w:val="0"/>
                </w:pPr>
                <w:r w:rsidRPr="00173B36">
                  <w:t>SKILLS</w:t>
                </w:r>
              </w:p>
            </w:sdtContent>
          </w:sdt>
          <w:p w:rsidR="00F53B71" w:rsidRPr="00173B36" w:rsidRDefault="00F53B71" w:rsidP="00F53B71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1CBB0E78" wp14:editId="6811EE3D">
                      <wp:extent cx="521970" cy="0"/>
                      <wp:effectExtent l="0" t="0" r="0" b="0"/>
                      <wp:docPr id="17" name="Straight Connector 17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FACA814" id="Straight Connector 17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DGummk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716E1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Linux</w:t>
            </w:r>
          </w:p>
          <w:p w:rsidR="00B36BEF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windows</w:t>
            </w:r>
          </w:p>
          <w:p w:rsidR="00B36BEF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ubuntu</w:t>
            </w:r>
          </w:p>
          <w:p w:rsidR="00B36BEF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redhat</w:t>
            </w:r>
          </w:p>
          <w:p w:rsidR="00B36BEF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centos</w:t>
            </w:r>
          </w:p>
          <w:p w:rsidR="00B36BEF" w:rsidRPr="001966E3" w:rsidRDefault="00B36BEF" w:rsidP="00B36BEF">
            <w:pPr>
              <w:pStyle w:val="ListParagraph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Docker</w:t>
            </w:r>
          </w:p>
          <w:p w:rsidR="00B36BEF" w:rsidRPr="001966E3" w:rsidRDefault="00B36BEF" w:rsidP="00B36BEF">
            <w:pPr>
              <w:pStyle w:val="ListParagraph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Kubernetes</w:t>
            </w:r>
          </w:p>
          <w:p w:rsidR="00B36BEF" w:rsidRPr="001966E3" w:rsidRDefault="00B36BEF" w:rsidP="00B36BEF">
            <w:pPr>
              <w:pStyle w:val="ListParagraph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Terraform</w:t>
            </w:r>
          </w:p>
          <w:p w:rsidR="00B36BEF" w:rsidRPr="001966E3" w:rsidRDefault="00B36BEF" w:rsidP="00B36BEF">
            <w:pPr>
              <w:pStyle w:val="ListParagraph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CI/CD Pipelines</w:t>
            </w:r>
          </w:p>
          <w:p w:rsidR="00B36BEF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aws</w:t>
            </w:r>
          </w:p>
          <w:p w:rsidR="00B36BEF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jenkins</w:t>
            </w:r>
          </w:p>
          <w:p w:rsidR="00B36BEF" w:rsidRPr="001966E3" w:rsidRDefault="00B36BEF" w:rsidP="00B36BEF">
            <w:pPr>
              <w:pStyle w:val="ListParagraph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networking</w:t>
            </w:r>
          </w:p>
          <w:p w:rsidR="00B36BEF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script- bash</w:t>
            </w:r>
          </w:p>
          <w:p w:rsidR="00B36BEF" w:rsidRPr="001966E3" w:rsidRDefault="00B36BEF" w:rsidP="00B36BEF">
            <w:pPr>
              <w:pStyle w:val="ListParagraph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jira</w:t>
            </w:r>
          </w:p>
          <w:p w:rsidR="00B36BEF" w:rsidRPr="00173B36" w:rsidRDefault="00B36BEF" w:rsidP="00B36BEF">
            <w:pPr>
              <w:ind w:left="284"/>
            </w:pPr>
          </w:p>
        </w:tc>
        <w:tc>
          <w:tcPr>
            <w:tcW w:w="7244" w:type="dxa"/>
            <w:gridSpan w:val="3"/>
            <w:vMerge w:val="restart"/>
            <w:tcBorders>
              <w:top w:val="single" w:sz="12" w:space="0" w:color="000000" w:themeColor="text1"/>
              <w:left w:val="single" w:sz="12" w:space="0" w:color="000000" w:themeColor="text1"/>
            </w:tcBorders>
            <w:shd w:val="clear" w:color="auto" w:fill="auto"/>
          </w:tcPr>
          <w:sdt>
            <w:sdtPr>
              <w:id w:val="1888525358"/>
              <w:placeholder>
                <w:docPart w:val="29A906F7BB2E49528F642DEE2F53C189"/>
              </w:placeholder>
              <w:temporary/>
              <w:showingPlcHdr/>
              <w15:appearance w15:val="hidden"/>
            </w:sdtPr>
            <w:sdtEndPr/>
            <w:sdtContent>
              <w:p w:rsidR="00F716E1" w:rsidRPr="00173B36" w:rsidRDefault="00FF673C" w:rsidP="00FF673C">
                <w:pPr>
                  <w:pStyle w:val="Heading1"/>
                  <w:outlineLvl w:val="0"/>
                </w:pPr>
                <w:r w:rsidRPr="00173B36">
                  <w:t>EXPERIENCE</w:t>
                </w:r>
              </w:p>
            </w:sdtContent>
          </w:sdt>
          <w:p w:rsidR="00F53B71" w:rsidRDefault="00F53B71" w:rsidP="00F53B71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1D4096C4" wp14:editId="19DC0A3B">
                      <wp:extent cx="521970" cy="0"/>
                      <wp:effectExtent l="0" t="0" r="0" b="0"/>
                      <wp:docPr id="18" name="Straight Connector 18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F7D4FA2" id="Straight Connector 18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IWfZ6HjAQAAJA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3C7535" w:rsidRPr="003C7535" w:rsidRDefault="003C7535" w:rsidP="00E9769D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3C7535">
              <w:rPr>
                <w:b/>
                <w:color w:val="000000" w:themeColor="text1"/>
              </w:rPr>
              <w:t xml:space="preserve">IT Engineer- </w:t>
            </w:r>
            <w:r w:rsidRPr="0092507D">
              <w:rPr>
                <w:color w:val="000000" w:themeColor="text1"/>
              </w:rPr>
              <w:t>3I Infotech India PVT ltd</w:t>
            </w:r>
            <w:r>
              <w:rPr>
                <w:b/>
                <w:color w:val="000000" w:themeColor="text1"/>
              </w:rPr>
              <w:t xml:space="preserve"> </w:t>
            </w:r>
            <w:r w:rsidRPr="00603D9D">
              <w:rPr>
                <w:color w:val="000000" w:themeColor="text1"/>
              </w:rPr>
              <w:t xml:space="preserve">• </w:t>
            </w:r>
            <w:r>
              <w:rPr>
                <w:b/>
                <w:color w:val="000000" w:themeColor="text1"/>
              </w:rPr>
              <w:t xml:space="preserve"> </w:t>
            </w:r>
            <w:r w:rsidRPr="003C7535">
              <w:rPr>
                <w:b/>
                <w:color w:val="000000" w:themeColor="text1"/>
              </w:rPr>
              <w:t xml:space="preserve"> </w:t>
            </w:r>
            <w:r w:rsidRPr="003C7535">
              <w:rPr>
                <w:color w:val="000000" w:themeColor="text1"/>
              </w:rPr>
              <w:t>MAR 2025 to present</w:t>
            </w:r>
          </w:p>
          <w:p w:rsidR="00E9769D" w:rsidRPr="00603D9D" w:rsidRDefault="00E9769D" w:rsidP="00E9769D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Freelance </w:t>
            </w:r>
            <w:r w:rsidR="006F4DB3">
              <w:rPr>
                <w:b/>
                <w:color w:val="000000" w:themeColor="text1"/>
              </w:rPr>
              <w:t xml:space="preserve">- </w:t>
            </w:r>
            <w:r>
              <w:rPr>
                <w:b/>
                <w:color w:val="000000" w:themeColor="text1"/>
              </w:rPr>
              <w:t>Dev</w:t>
            </w:r>
            <w:r w:rsidR="0092507D">
              <w:rPr>
                <w:b/>
                <w:color w:val="000000" w:themeColor="text1"/>
              </w:rPr>
              <w:t>O</w:t>
            </w:r>
            <w:r>
              <w:rPr>
                <w:b/>
                <w:color w:val="000000" w:themeColor="text1"/>
              </w:rPr>
              <w:t>ps Cloud Engineer</w:t>
            </w:r>
            <w:r w:rsidRPr="00603D9D">
              <w:rPr>
                <w:color w:val="000000" w:themeColor="text1"/>
              </w:rPr>
              <w:t xml:space="preserve"> • </w:t>
            </w:r>
            <w:r>
              <w:rPr>
                <w:color w:val="000000" w:themeColor="text1"/>
              </w:rPr>
              <w:t>Self Employed-Various Clients</w:t>
            </w:r>
            <w:r w:rsidRPr="00603D9D">
              <w:rPr>
                <w:color w:val="000000" w:themeColor="text1"/>
              </w:rPr>
              <w:t xml:space="preserve"> •</w:t>
            </w:r>
            <w:r>
              <w:rPr>
                <w:color w:val="000000" w:themeColor="text1"/>
              </w:rPr>
              <w:t xml:space="preserve"> Mar</w:t>
            </w:r>
            <w:r w:rsidRPr="00603D9D">
              <w:rPr>
                <w:color w:val="000000" w:themeColor="text1"/>
              </w:rPr>
              <w:t xml:space="preserve"> 202</w:t>
            </w:r>
            <w:r>
              <w:rPr>
                <w:color w:val="000000" w:themeColor="text1"/>
              </w:rPr>
              <w:t>4</w:t>
            </w:r>
            <w:r w:rsidRPr="00603D9D">
              <w:rPr>
                <w:color w:val="000000" w:themeColor="text1"/>
              </w:rPr>
              <w:t xml:space="preserve"> –</w:t>
            </w:r>
            <w:r>
              <w:rPr>
                <w:color w:val="000000" w:themeColor="text1"/>
              </w:rPr>
              <w:t xml:space="preserve"> </w:t>
            </w:r>
            <w:r w:rsidR="003C7535">
              <w:rPr>
                <w:color w:val="000000" w:themeColor="text1"/>
              </w:rPr>
              <w:t>Dec-2024</w:t>
            </w:r>
          </w:p>
          <w:p w:rsidR="00561D63" w:rsidRPr="00603D9D" w:rsidRDefault="009271A9" w:rsidP="00603D9D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IT Helpdesk Analyst</w:t>
            </w:r>
            <w:r w:rsidR="00561D63" w:rsidRPr="00603D9D">
              <w:rPr>
                <w:color w:val="000000" w:themeColor="text1"/>
              </w:rPr>
              <w:t xml:space="preserve"> • Avance Clinical Pvt Ltd •      Sep 2023 </w:t>
            </w:r>
            <w:r w:rsidR="0092507D" w:rsidRPr="00603D9D">
              <w:rPr>
                <w:color w:val="000000" w:themeColor="text1"/>
              </w:rPr>
              <w:t>– Feb</w:t>
            </w:r>
            <w:r w:rsidR="00561D63" w:rsidRPr="00603D9D">
              <w:rPr>
                <w:color w:val="000000" w:themeColor="text1"/>
              </w:rPr>
              <w:t xml:space="preserve"> 2024 </w:t>
            </w:r>
          </w:p>
          <w:p w:rsidR="00561D63" w:rsidRPr="00603D9D" w:rsidRDefault="009271A9" w:rsidP="00603D9D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Senior Technical Specialist</w:t>
            </w:r>
            <w:r w:rsidR="00561D63" w:rsidRPr="00603D9D">
              <w:rPr>
                <w:b/>
                <w:color w:val="000000" w:themeColor="text1"/>
              </w:rPr>
              <w:t xml:space="preserve"> • </w:t>
            </w:r>
            <w:r w:rsidR="00603D9D">
              <w:rPr>
                <w:color w:val="000000" w:themeColor="text1"/>
              </w:rPr>
              <w:t>HCL</w:t>
            </w:r>
            <w:r w:rsidR="0092507D">
              <w:rPr>
                <w:color w:val="000000" w:themeColor="text1"/>
              </w:rPr>
              <w:t xml:space="preserve"> </w:t>
            </w:r>
            <w:r w:rsidR="00561D63" w:rsidRPr="00603D9D">
              <w:rPr>
                <w:color w:val="000000" w:themeColor="text1"/>
              </w:rPr>
              <w:t xml:space="preserve">Technologies •   Jan 2023 – May 2023 </w:t>
            </w:r>
          </w:p>
          <w:p w:rsidR="00561D63" w:rsidRPr="00603D9D" w:rsidRDefault="009271A9" w:rsidP="00603D9D">
            <w:pPr>
              <w:pStyle w:val="Heading2"/>
              <w:numPr>
                <w:ilvl w:val="0"/>
                <w:numId w:val="2"/>
              </w:numPr>
              <w:outlineLvl w:val="1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Technical</w:t>
            </w:r>
            <w:r w:rsidR="000F3AF5">
              <w:rPr>
                <w:b/>
                <w:color w:val="000000" w:themeColor="text1"/>
              </w:rPr>
              <w:t xml:space="preserve"> </w:t>
            </w:r>
            <w:r w:rsidR="00561D63" w:rsidRPr="00603D9D">
              <w:rPr>
                <w:b/>
                <w:color w:val="000000" w:themeColor="text1"/>
              </w:rPr>
              <w:t xml:space="preserve">Engineer • </w:t>
            </w:r>
            <w:r w:rsidR="00561D63" w:rsidRPr="00603D9D">
              <w:rPr>
                <w:color w:val="000000" w:themeColor="text1"/>
              </w:rPr>
              <w:t>WIPRO through Skillz Management • Dec 2021 – Nov 2022</w:t>
            </w:r>
          </w:p>
          <w:p w:rsidR="00561D63" w:rsidRPr="00603D9D" w:rsidRDefault="009271A9" w:rsidP="00603D9D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Desktop Support</w:t>
            </w:r>
            <w:r w:rsidR="00561D63" w:rsidRPr="00603D9D">
              <w:rPr>
                <w:b/>
                <w:color w:val="000000" w:themeColor="text1"/>
              </w:rPr>
              <w:t xml:space="preserve"> </w:t>
            </w:r>
            <w:r w:rsidR="0092507D" w:rsidRPr="00603D9D">
              <w:rPr>
                <w:b/>
                <w:color w:val="000000" w:themeColor="text1"/>
              </w:rPr>
              <w:t>Engineer •</w:t>
            </w:r>
            <w:r w:rsidR="00561D63" w:rsidRPr="00603D9D">
              <w:rPr>
                <w:b/>
                <w:color w:val="000000" w:themeColor="text1"/>
              </w:rPr>
              <w:t xml:space="preserve"> </w:t>
            </w:r>
            <w:r w:rsidR="00561D63" w:rsidRPr="00603D9D">
              <w:rPr>
                <w:color w:val="000000" w:themeColor="text1"/>
              </w:rPr>
              <w:t>G7CR Technologies • July 201</w:t>
            </w:r>
            <w:r w:rsidR="00603D9D" w:rsidRPr="00603D9D">
              <w:rPr>
                <w:color w:val="000000" w:themeColor="text1"/>
              </w:rPr>
              <w:t>9</w:t>
            </w:r>
            <w:r w:rsidR="00561D63" w:rsidRPr="00603D9D">
              <w:rPr>
                <w:color w:val="000000" w:themeColor="text1"/>
              </w:rPr>
              <w:t xml:space="preserve"> – </w:t>
            </w:r>
            <w:r w:rsidR="00603D9D" w:rsidRPr="00603D9D">
              <w:rPr>
                <w:color w:val="000000" w:themeColor="text1"/>
              </w:rPr>
              <w:t>Dec</w:t>
            </w:r>
            <w:r w:rsidR="00561D63" w:rsidRPr="00603D9D">
              <w:rPr>
                <w:color w:val="000000" w:themeColor="text1"/>
              </w:rPr>
              <w:t xml:space="preserve"> </w:t>
            </w:r>
            <w:r w:rsidR="00603D9D" w:rsidRPr="00603D9D">
              <w:rPr>
                <w:color w:val="000000" w:themeColor="text1"/>
              </w:rPr>
              <w:t>2021</w:t>
            </w:r>
          </w:p>
          <w:p w:rsidR="00603D9D" w:rsidRDefault="009271A9" w:rsidP="003D72E6">
            <w:pPr>
              <w:pStyle w:val="Heading2"/>
              <w:numPr>
                <w:ilvl w:val="0"/>
                <w:numId w:val="2"/>
              </w:numPr>
              <w:outlineLvl w:val="1"/>
            </w:pPr>
            <w:r>
              <w:rPr>
                <w:b/>
                <w:color w:val="000000" w:themeColor="text1"/>
              </w:rPr>
              <w:t>Service Desk</w:t>
            </w:r>
            <w:r w:rsidR="00603D9D" w:rsidRPr="001966E3">
              <w:rPr>
                <w:b/>
                <w:color w:val="000000" w:themeColor="text1"/>
              </w:rPr>
              <w:t xml:space="preserve"> Engineer</w:t>
            </w:r>
            <w:r w:rsidR="00561D63" w:rsidRPr="001966E3">
              <w:rPr>
                <w:b/>
                <w:color w:val="000000" w:themeColor="text1"/>
              </w:rPr>
              <w:t xml:space="preserve"> • </w:t>
            </w:r>
            <w:r w:rsidR="00603D9D" w:rsidRPr="001966E3">
              <w:rPr>
                <w:color w:val="000000" w:themeColor="text1"/>
              </w:rPr>
              <w:t>Hitachi Systems Micro Clinic</w:t>
            </w:r>
            <w:r w:rsidR="00561D63" w:rsidRPr="001966E3">
              <w:rPr>
                <w:color w:val="000000" w:themeColor="text1"/>
              </w:rPr>
              <w:t xml:space="preserve"> </w:t>
            </w:r>
            <w:r w:rsidR="00603D9D" w:rsidRPr="001966E3">
              <w:rPr>
                <w:color w:val="000000" w:themeColor="text1"/>
              </w:rPr>
              <w:t xml:space="preserve">India Pvt Ltd </w:t>
            </w:r>
            <w:r w:rsidR="00561D63" w:rsidRPr="001966E3">
              <w:rPr>
                <w:color w:val="000000" w:themeColor="text1"/>
              </w:rPr>
              <w:t xml:space="preserve">• </w:t>
            </w:r>
            <w:r w:rsidR="00603D9D" w:rsidRPr="001966E3">
              <w:rPr>
                <w:color w:val="000000" w:themeColor="text1"/>
              </w:rPr>
              <w:t>Jun 2013</w:t>
            </w:r>
            <w:r w:rsidR="00561D63" w:rsidRPr="001966E3">
              <w:rPr>
                <w:color w:val="000000" w:themeColor="text1"/>
              </w:rPr>
              <w:t xml:space="preserve"> – A</w:t>
            </w:r>
            <w:r w:rsidR="00603D9D" w:rsidRPr="001966E3">
              <w:rPr>
                <w:color w:val="000000" w:themeColor="text1"/>
              </w:rPr>
              <w:t>ug</w:t>
            </w:r>
            <w:r w:rsidR="00561D63" w:rsidRPr="001966E3">
              <w:rPr>
                <w:color w:val="000000" w:themeColor="text1"/>
              </w:rPr>
              <w:t xml:space="preserve"> 201</w:t>
            </w:r>
            <w:r w:rsidR="00603D9D" w:rsidRPr="001966E3">
              <w:rPr>
                <w:color w:val="000000" w:themeColor="text1"/>
              </w:rPr>
              <w:t>5</w:t>
            </w:r>
          </w:p>
          <w:p w:rsidR="003C7535" w:rsidRDefault="003C7535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</w:p>
          <w:p w:rsidR="003C7535" w:rsidRDefault="003C7535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</w:p>
          <w:p w:rsidR="003C7535" w:rsidRDefault="003C7535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</w:p>
          <w:p w:rsidR="005057DB" w:rsidRDefault="005057DB" w:rsidP="005057DB">
            <w:pPr>
              <w:pStyle w:val="Heading1"/>
              <w:outlineLvl w:val="0"/>
            </w:pPr>
            <w:r w:rsidRPr="005057DB">
              <w:lastRenderedPageBreak/>
              <w:t>Projects</w:t>
            </w:r>
          </w:p>
          <w:p w:rsidR="005057DB" w:rsidRPr="005057DB" w:rsidRDefault="005057DB" w:rsidP="005057DB"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75B371C9" wp14:editId="0021258F">
                      <wp:extent cx="521970" cy="0"/>
                      <wp:effectExtent l="0" t="0" r="0" b="0"/>
                      <wp:docPr id="11" name="Straight Connector 11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8374A58" id="Straight Connector 11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K1T38vjAQAAJA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5057DB" w:rsidRPr="005057DB" w:rsidRDefault="005057DB" w:rsidP="005057DB"/>
          <w:p w:rsidR="005057DB" w:rsidRDefault="005057DB" w:rsidP="005057DB">
            <w:pPr>
              <w:pStyle w:val="Heading1"/>
              <w:numPr>
                <w:ilvl w:val="0"/>
                <w:numId w:val="8"/>
              </w:numPr>
              <w:outlineLvl w:val="0"/>
            </w:pPr>
            <w:r w:rsidRPr="005057DB">
              <w:rPr>
                <w:b/>
                <w:bCs/>
              </w:rPr>
              <w:t>Web App Deployment on AWS EC2</w:t>
            </w:r>
            <w:r>
              <w:t xml:space="preserve"> – </w:t>
            </w:r>
            <w:r w:rsidRPr="005057DB">
              <w:rPr>
                <w:i/>
                <w:iCs/>
              </w:rPr>
              <w:t>Freelance DevOps Engineer</w:t>
            </w:r>
            <w:r>
              <w:t xml:space="preserve"> </w:t>
            </w:r>
            <w:r w:rsidRPr="005057DB">
              <w:rPr>
                <w:i/>
                <w:iCs/>
              </w:rPr>
              <w:t>Duration: Mar 2024 – Apr 2024</w:t>
            </w:r>
            <w:r>
              <w:t xml:space="preserve"> </w:t>
            </w:r>
          </w:p>
          <w:p w:rsidR="005057DB" w:rsidRDefault="005057DB" w:rsidP="005057DB">
            <w:pPr>
              <w:pStyle w:val="Heading1"/>
              <w:ind w:left="810"/>
              <w:outlineLvl w:val="0"/>
              <w:rPr>
                <w:b/>
                <w:bCs/>
              </w:rPr>
            </w:pPr>
          </w:p>
          <w:p w:rsidR="005057DB" w:rsidRPr="007E7364" w:rsidRDefault="005057DB" w:rsidP="009663C3">
            <w:pPr>
              <w:pStyle w:val="Heading1"/>
              <w:ind w:left="810"/>
              <w:outlineLvl w:val="0"/>
              <w:rPr>
                <w:rFonts w:asciiTheme="minorHAnsi" w:hAnsiTheme="minorHAnsi" w:cstheme="minorHAnsi"/>
              </w:rPr>
            </w:pPr>
            <w:r w:rsidRPr="005057DB">
              <w:rPr>
                <w:b/>
                <w:bCs/>
              </w:rPr>
              <w:t>Tools &amp; Technologies</w:t>
            </w:r>
            <w:r>
              <w:t xml:space="preserve">: </w:t>
            </w:r>
            <w:r w:rsidRPr="007E7364">
              <w:rPr>
                <w:rFonts w:asciiTheme="minorHAnsi" w:hAnsiTheme="minorHAnsi" w:cstheme="minorHAnsi"/>
              </w:rPr>
              <w:t>Docker, AWS EC2, Git</w:t>
            </w:r>
            <w:r w:rsidR="002A2E10">
              <w:rPr>
                <w:rFonts w:asciiTheme="minorHAnsi" w:hAnsiTheme="minorHAnsi" w:cstheme="minorHAnsi"/>
              </w:rPr>
              <w:t xml:space="preserve"> </w:t>
            </w:r>
            <w:r w:rsidRPr="007E7364">
              <w:rPr>
                <w:rFonts w:asciiTheme="minorHAnsi" w:hAnsiTheme="minorHAnsi" w:cstheme="minorHAnsi"/>
              </w:rPr>
              <w:t>Containerized a Node.js web application using Docker</w:t>
            </w:r>
            <w:r w:rsidR="002A2E10">
              <w:rPr>
                <w:rFonts w:asciiTheme="minorHAnsi" w:hAnsiTheme="minorHAnsi" w:cstheme="minorHAnsi"/>
              </w:rPr>
              <w:t xml:space="preserve"> </w:t>
            </w:r>
            <w:r w:rsidRPr="007E7364">
              <w:rPr>
                <w:rFonts w:asciiTheme="minorHAnsi" w:hAnsiTheme="minorHAnsi" w:cstheme="minorHAnsi"/>
              </w:rPr>
              <w:t>Deployed the container on AWS EC2 with security groups and IAM roles</w:t>
            </w:r>
            <w:r w:rsidR="009663C3">
              <w:rPr>
                <w:rFonts w:asciiTheme="minorHAnsi" w:hAnsiTheme="minorHAnsi" w:cstheme="minorHAnsi"/>
              </w:rPr>
              <w:t xml:space="preserve"> </w:t>
            </w:r>
            <w:r w:rsidRPr="007E7364">
              <w:rPr>
                <w:rFonts w:asciiTheme="minorHAnsi" w:hAnsiTheme="minorHAnsi" w:cstheme="minorHAnsi"/>
              </w:rPr>
              <w:t>Automated deployment using shell scripts and Git hooks</w:t>
            </w:r>
          </w:p>
          <w:p w:rsidR="005057DB" w:rsidRPr="005057DB" w:rsidRDefault="005057DB" w:rsidP="005057DB">
            <w:pPr>
              <w:pStyle w:val="Heading1"/>
              <w:ind w:left="810"/>
              <w:outlineLvl w:val="0"/>
            </w:pPr>
          </w:p>
          <w:p w:rsidR="005057DB" w:rsidRPr="005057DB" w:rsidRDefault="005057DB" w:rsidP="005057DB">
            <w:pPr>
              <w:pStyle w:val="Heading1"/>
              <w:ind w:left="810"/>
              <w:outlineLvl w:val="0"/>
            </w:pPr>
          </w:p>
          <w:p w:rsidR="005057DB" w:rsidRPr="005057DB" w:rsidRDefault="005057DB" w:rsidP="005057DB">
            <w:pPr>
              <w:pStyle w:val="Heading1"/>
              <w:ind w:left="810"/>
              <w:outlineLvl w:val="0"/>
            </w:pPr>
          </w:p>
          <w:p w:rsidR="005057DB" w:rsidRPr="005057DB" w:rsidRDefault="005057DB" w:rsidP="005057DB">
            <w:pPr>
              <w:pStyle w:val="Heading1"/>
              <w:ind w:left="810"/>
              <w:outlineLvl w:val="0"/>
            </w:pPr>
          </w:p>
          <w:p w:rsidR="005057DB" w:rsidRDefault="005057DB" w:rsidP="005057DB">
            <w:pPr>
              <w:pStyle w:val="Heading1"/>
              <w:numPr>
                <w:ilvl w:val="0"/>
                <w:numId w:val="8"/>
              </w:numPr>
              <w:outlineLvl w:val="0"/>
            </w:pPr>
            <w:r w:rsidRPr="005057DB">
              <w:rPr>
                <w:b/>
                <w:bCs/>
              </w:rPr>
              <w:t>CI/CD Pipeline for Python App</w:t>
            </w:r>
            <w:r>
              <w:t xml:space="preserve"> – </w:t>
            </w:r>
            <w:r w:rsidRPr="005057DB">
              <w:rPr>
                <w:i/>
                <w:iCs/>
              </w:rPr>
              <w:t>Freelance DevOps Engineer</w:t>
            </w:r>
            <w:r>
              <w:t xml:space="preserve"> </w:t>
            </w:r>
            <w:r w:rsidRPr="005057DB">
              <w:rPr>
                <w:i/>
                <w:iCs/>
              </w:rPr>
              <w:t>Duration: May 2024 – Jun 2024</w:t>
            </w:r>
            <w:r>
              <w:t xml:space="preserve"> </w:t>
            </w:r>
          </w:p>
          <w:p w:rsidR="005057DB" w:rsidRPr="005057DB" w:rsidRDefault="005057DB" w:rsidP="005057DB">
            <w:pPr>
              <w:pStyle w:val="Heading1"/>
              <w:ind w:left="810"/>
              <w:outlineLvl w:val="0"/>
            </w:pPr>
          </w:p>
          <w:p w:rsidR="005057DB" w:rsidRPr="00127521" w:rsidRDefault="005057DB" w:rsidP="00AB2643">
            <w:pPr>
              <w:pStyle w:val="Heading1"/>
              <w:ind w:left="810"/>
              <w:outlineLvl w:val="0"/>
              <w:rPr>
                <w:rFonts w:asciiTheme="minorHAnsi" w:hAnsiTheme="minorHAnsi" w:cstheme="minorHAnsi"/>
              </w:rPr>
            </w:pPr>
            <w:r w:rsidRPr="005057DB">
              <w:rPr>
                <w:b/>
                <w:bCs/>
              </w:rPr>
              <w:t>Tools &amp; Technologies</w:t>
            </w:r>
            <w:r>
              <w:t xml:space="preserve">: </w:t>
            </w:r>
            <w:r w:rsidRPr="00127521">
              <w:rPr>
                <w:rFonts w:asciiTheme="minorHAnsi" w:hAnsiTheme="minorHAnsi" w:cstheme="minorHAnsi"/>
              </w:rPr>
              <w:t>GitHub Actions, Jenkins, AWS S3</w:t>
            </w:r>
            <w:r w:rsidR="00AB2643">
              <w:rPr>
                <w:rFonts w:asciiTheme="minorHAnsi" w:hAnsiTheme="minorHAnsi" w:cstheme="minorHAnsi"/>
              </w:rPr>
              <w:t xml:space="preserve"> </w:t>
            </w:r>
            <w:r w:rsidRPr="00127521">
              <w:rPr>
                <w:rFonts w:asciiTheme="minorHAnsi" w:hAnsiTheme="minorHAnsi" w:cstheme="minorHAnsi"/>
              </w:rPr>
              <w:t>Designed and implemented a CI/CD pipeline for a Python-based application</w:t>
            </w:r>
            <w:r w:rsidR="00AB2643">
              <w:rPr>
                <w:rFonts w:asciiTheme="minorHAnsi" w:hAnsiTheme="minorHAnsi" w:cstheme="minorHAnsi"/>
              </w:rPr>
              <w:t xml:space="preserve"> </w:t>
            </w:r>
            <w:r w:rsidRPr="00127521">
              <w:rPr>
                <w:rFonts w:asciiTheme="minorHAnsi" w:hAnsiTheme="minorHAnsi" w:cstheme="minorHAnsi"/>
              </w:rPr>
              <w:t>Integrated automated testing and deployment stages</w:t>
            </w:r>
            <w:r w:rsidR="00AB2643">
              <w:rPr>
                <w:rFonts w:asciiTheme="minorHAnsi" w:hAnsiTheme="minorHAnsi" w:cstheme="minorHAnsi"/>
              </w:rPr>
              <w:t xml:space="preserve"> </w:t>
            </w:r>
            <w:r w:rsidRPr="00127521">
              <w:rPr>
                <w:rFonts w:asciiTheme="minorHAnsi" w:hAnsiTheme="minorHAnsi" w:cstheme="minorHAnsi"/>
              </w:rPr>
              <w:t>Configured Jenkins for scheduled builds and notifications</w:t>
            </w:r>
          </w:p>
          <w:p w:rsidR="005057DB" w:rsidRPr="005057DB" w:rsidRDefault="005057DB" w:rsidP="005057DB">
            <w:pPr>
              <w:pStyle w:val="Heading1"/>
              <w:ind w:left="810"/>
              <w:outlineLvl w:val="0"/>
            </w:pPr>
          </w:p>
          <w:p w:rsidR="005057DB" w:rsidRPr="005057DB" w:rsidRDefault="005057DB" w:rsidP="005057DB">
            <w:pPr>
              <w:pStyle w:val="Heading1"/>
              <w:ind w:left="810"/>
              <w:outlineLvl w:val="0"/>
            </w:pPr>
          </w:p>
          <w:p w:rsidR="005057DB" w:rsidRPr="005057DB" w:rsidRDefault="005057DB" w:rsidP="005057DB">
            <w:pPr>
              <w:pStyle w:val="Heading1"/>
              <w:ind w:left="810"/>
              <w:outlineLvl w:val="0"/>
            </w:pPr>
          </w:p>
          <w:p w:rsidR="005057DB" w:rsidRDefault="005057DB" w:rsidP="005057DB">
            <w:pPr>
              <w:pStyle w:val="Heading1"/>
              <w:numPr>
                <w:ilvl w:val="0"/>
                <w:numId w:val="8"/>
              </w:numPr>
              <w:outlineLvl w:val="0"/>
            </w:pPr>
            <w:r w:rsidRPr="005057DB">
              <w:rPr>
                <w:b/>
                <w:bCs/>
              </w:rPr>
              <w:t>Infrastructure Automation &amp; Monitoring</w:t>
            </w:r>
            <w:r>
              <w:t xml:space="preserve"> – </w:t>
            </w:r>
            <w:r w:rsidRPr="005057DB">
              <w:rPr>
                <w:i/>
                <w:iCs/>
              </w:rPr>
              <w:t>Personal Project</w:t>
            </w:r>
            <w:r>
              <w:t xml:space="preserve"> </w:t>
            </w:r>
            <w:r w:rsidRPr="005057DB">
              <w:rPr>
                <w:i/>
                <w:iCs/>
              </w:rPr>
              <w:t>Duration: Jul 2024 – Aug 2024</w:t>
            </w:r>
            <w:r>
              <w:t xml:space="preserve"> </w:t>
            </w:r>
          </w:p>
          <w:p w:rsidR="005057DB" w:rsidRPr="005057DB" w:rsidRDefault="005057DB" w:rsidP="005057DB">
            <w:pPr>
              <w:pStyle w:val="Heading1"/>
              <w:ind w:left="810"/>
              <w:outlineLvl w:val="0"/>
            </w:pPr>
          </w:p>
          <w:p w:rsidR="005057DB" w:rsidRPr="00127521" w:rsidRDefault="005057DB" w:rsidP="00AB2643">
            <w:pPr>
              <w:pStyle w:val="Heading1"/>
              <w:ind w:left="810"/>
              <w:outlineLvl w:val="0"/>
              <w:rPr>
                <w:rFonts w:asciiTheme="minorHAnsi" w:hAnsiTheme="minorHAnsi" w:cstheme="minorHAnsi"/>
              </w:rPr>
            </w:pPr>
            <w:r w:rsidRPr="005057DB">
              <w:rPr>
                <w:b/>
                <w:bCs/>
              </w:rPr>
              <w:t>Tools &amp; Technologies</w:t>
            </w:r>
            <w:r>
              <w:t xml:space="preserve">: </w:t>
            </w:r>
            <w:r w:rsidRPr="00127521">
              <w:rPr>
                <w:rFonts w:asciiTheme="minorHAnsi" w:hAnsiTheme="minorHAnsi" w:cstheme="minorHAnsi"/>
              </w:rPr>
              <w:t>Terraform, AWS CloudWatch, IAM</w:t>
            </w:r>
            <w:r w:rsidR="00AB2643">
              <w:rPr>
                <w:rFonts w:asciiTheme="minorHAnsi" w:hAnsiTheme="minorHAnsi" w:cstheme="minorHAnsi"/>
              </w:rPr>
              <w:t xml:space="preserve"> </w:t>
            </w:r>
            <w:r w:rsidRPr="00127521">
              <w:rPr>
                <w:rFonts w:asciiTheme="minorHAnsi" w:hAnsiTheme="minorHAnsi" w:cstheme="minorHAnsi"/>
              </w:rPr>
              <w:t>Provisioned AWS resources using Terraform</w:t>
            </w:r>
            <w:r w:rsidR="00AB2643">
              <w:rPr>
                <w:rFonts w:asciiTheme="minorHAnsi" w:hAnsiTheme="minorHAnsi" w:cstheme="minorHAnsi"/>
              </w:rPr>
              <w:t xml:space="preserve"> </w:t>
            </w:r>
            <w:r w:rsidRPr="00127521">
              <w:rPr>
                <w:rFonts w:asciiTheme="minorHAnsi" w:hAnsiTheme="minorHAnsi" w:cstheme="minorHAnsi"/>
              </w:rPr>
              <w:t>Set up CloudWatch alarms and dashboards</w:t>
            </w:r>
            <w:r w:rsidR="00AB2643">
              <w:rPr>
                <w:rFonts w:asciiTheme="minorHAnsi" w:hAnsiTheme="minorHAnsi" w:cstheme="minorHAnsi"/>
              </w:rPr>
              <w:t xml:space="preserve"> </w:t>
            </w:r>
            <w:r w:rsidRPr="00127521">
              <w:rPr>
                <w:rFonts w:asciiTheme="minorHAnsi" w:hAnsiTheme="minorHAnsi" w:cstheme="minorHAnsi"/>
              </w:rPr>
              <w:t>Implemented IAM policies for secure access control</w:t>
            </w:r>
          </w:p>
          <w:p w:rsidR="005057DB" w:rsidRDefault="005057DB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</w:p>
          <w:p w:rsidR="005057DB" w:rsidRDefault="005057DB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</w:p>
          <w:p w:rsidR="005057DB" w:rsidRDefault="005057DB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</w:p>
          <w:p w:rsidR="005057DB" w:rsidRDefault="005057DB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</w:p>
          <w:p w:rsidR="005057DB" w:rsidRDefault="005057DB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</w:p>
          <w:p w:rsidR="005057DB" w:rsidRDefault="005057DB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</w:p>
          <w:p w:rsidR="00127521" w:rsidRDefault="00127521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</w:p>
          <w:p w:rsidR="00127521" w:rsidRDefault="00127521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</w:p>
          <w:p w:rsidR="00AB2643" w:rsidRDefault="00AB2643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</w:p>
          <w:p w:rsidR="00603D9D" w:rsidRPr="00603D9D" w:rsidRDefault="001966E3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  <w: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  <w:lastRenderedPageBreak/>
              <w:t>R</w:t>
            </w:r>
            <w:r w:rsidR="00603D9D" w:rsidRPr="00603D9D"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  <w:t>oles and Responsibilities</w:t>
            </w:r>
          </w:p>
          <w:p w:rsidR="00603D9D" w:rsidRDefault="00603D9D" w:rsidP="00603D9D"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75C4EB52" wp14:editId="1E849F67">
                      <wp:extent cx="521970" cy="0"/>
                      <wp:effectExtent l="0" t="0" r="0" b="0"/>
                      <wp:docPr id="2" name="Straight Connector 2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1B06F2F" id="Straight Connector 2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LpGTkHjAQAAIg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Operating Systems</w:t>
            </w:r>
            <w:r w:rsidRPr="00C105E0">
              <w:rPr>
                <w:b/>
                <w:color w:val="000000" w:themeColor="text1"/>
              </w:rPr>
              <w:t>:</w:t>
            </w:r>
            <w:r w:rsidRPr="00C105E0">
              <w:rPr>
                <w:color w:val="000000" w:themeColor="text1"/>
              </w:rPr>
              <w:t xml:space="preserve"> Proficiency in managing and </w:t>
            </w:r>
            <w:bookmarkStart w:id="0" w:name="_GoBack"/>
            <w:bookmarkEnd w:id="0"/>
            <w:r w:rsidR="008A1A7B" w:rsidRPr="00C105E0">
              <w:rPr>
                <w:color w:val="000000" w:themeColor="text1"/>
              </w:rPr>
              <w:t>troubleshooting Windows</w:t>
            </w:r>
            <w:r w:rsidRPr="00C105E0">
              <w:rPr>
                <w:color w:val="000000" w:themeColor="text1"/>
              </w:rPr>
              <w:t xml:space="preserve"> 7, Windows 10, </w:t>
            </w:r>
            <w:r w:rsidR="00343B5F">
              <w:rPr>
                <w:color w:val="000000" w:themeColor="text1"/>
              </w:rPr>
              <w:t xml:space="preserve">Windows 11, </w:t>
            </w:r>
            <w:r w:rsidRPr="00C105E0">
              <w:rPr>
                <w:color w:val="000000" w:themeColor="text1"/>
              </w:rPr>
              <w:t>Linux Red Hat, and Ubuntu.</w: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Backup and Restore</w:t>
            </w:r>
            <w:r w:rsidRPr="00C105E0">
              <w:rPr>
                <w:b/>
                <w:color w:val="000000" w:themeColor="text1"/>
              </w:rPr>
              <w:t xml:space="preserve">: </w:t>
            </w:r>
            <w:r w:rsidRPr="00C105E0">
              <w:rPr>
                <w:color w:val="000000" w:themeColor="text1"/>
              </w:rPr>
              <w:t>Installing and configuring backup and restore for Windows Server 2016/2019.</w: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Azure VM</w:t>
            </w:r>
            <w:r w:rsidRPr="00C105E0">
              <w:rPr>
                <w:color w:val="000000" w:themeColor="text1"/>
              </w:rPr>
              <w:t>: Practitioner-level experience in managing and maintaining Azure virtual machines.</w: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Office 365 Administration</w:t>
            </w:r>
            <w:r w:rsidRPr="00C105E0">
              <w:rPr>
                <w:b/>
                <w:color w:val="000000" w:themeColor="text1"/>
              </w:rPr>
              <w:t>:</w:t>
            </w:r>
            <w:r w:rsidRPr="00C105E0">
              <w:rPr>
                <w:color w:val="000000" w:themeColor="text1"/>
              </w:rPr>
              <w:t xml:space="preserve"> Practitioner-level experience in administering Office 365 environments.</w: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Okta Authentication</w:t>
            </w:r>
            <w:r w:rsidRPr="00C105E0">
              <w:rPr>
                <w:b/>
                <w:color w:val="000000" w:themeColor="text1"/>
              </w:rPr>
              <w:t>:</w:t>
            </w:r>
            <w:r w:rsidRPr="00C105E0">
              <w:rPr>
                <w:color w:val="000000" w:themeColor="text1"/>
              </w:rPr>
              <w:t xml:space="preserve"> Setting up and managing Okta authentication.</w: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Zscaler</w:t>
            </w:r>
            <w:r w:rsidRPr="00C105E0">
              <w:rPr>
                <w:b/>
                <w:color w:val="000000" w:themeColor="text1"/>
              </w:rPr>
              <w:t>:</w:t>
            </w:r>
            <w:r w:rsidRPr="00C105E0">
              <w:rPr>
                <w:color w:val="000000" w:themeColor="text1"/>
              </w:rPr>
              <w:t xml:space="preserve"> Configuring, maintaining, and troubleshooting Zscaler.</w:t>
            </w:r>
          </w:p>
          <w:p w:rsidR="002909AC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DNS &amp; DHCP</w:t>
            </w:r>
            <w:r w:rsidRPr="00C105E0">
              <w:rPr>
                <w:b/>
                <w:color w:val="000000" w:themeColor="text1"/>
              </w:rPr>
              <w:t>:</w:t>
            </w:r>
            <w:r w:rsidRPr="00C105E0">
              <w:rPr>
                <w:color w:val="000000" w:themeColor="text1"/>
              </w:rPr>
              <w:t xml:space="preserve"> Configuring and maintaining DNS and DHCP.</w:t>
            </w:r>
          </w:p>
          <w:p w:rsidR="002909AC" w:rsidRPr="002909AC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b/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Active Directory</w:t>
            </w:r>
            <w:r w:rsidRPr="00C105E0">
              <w:rPr>
                <w:b/>
                <w:color w:val="000000" w:themeColor="text1"/>
              </w:rPr>
              <w:t>:</w:t>
            </w:r>
            <w:r w:rsidRPr="002909AC">
              <w:rPr>
                <w:color w:val="000000" w:themeColor="text1"/>
              </w:rPr>
              <w:t xml:space="preserve"> Configuring Domain Controllers (DC),</w:t>
            </w:r>
            <w:r w:rsidR="0092507D">
              <w:rPr>
                <w:color w:val="000000" w:themeColor="text1"/>
              </w:rPr>
              <w:t xml:space="preserve"> </w:t>
            </w:r>
            <w:r w:rsidRPr="002909AC">
              <w:rPr>
                <w:color w:val="000000" w:themeColor="text1"/>
              </w:rPr>
              <w:t>Creating Organizational Units (OU</w:t>
            </w:r>
            <w:r w:rsidR="0092507D" w:rsidRPr="002909AC">
              <w:rPr>
                <w:color w:val="000000" w:themeColor="text1"/>
              </w:rPr>
              <w:t>), Managing</w:t>
            </w:r>
            <w:r w:rsidRPr="002909AC">
              <w:rPr>
                <w:color w:val="000000" w:themeColor="text1"/>
              </w:rPr>
              <w:t xml:space="preserve"> user accounts, groups, and implementing group </w:t>
            </w:r>
            <w:r w:rsidR="0092507D" w:rsidRPr="002909AC">
              <w:rPr>
                <w:color w:val="000000" w:themeColor="text1"/>
              </w:rPr>
              <w:t>policies, Adding</w:t>
            </w:r>
            <w:r w:rsidRPr="002909AC">
              <w:rPr>
                <w:color w:val="000000" w:themeColor="text1"/>
              </w:rPr>
              <w:t xml:space="preserve"> and maintaining computers and printers</w:t>
            </w:r>
          </w:p>
          <w:p w:rsidR="002909AC" w:rsidRPr="002909AC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b/>
                <w:color w:val="000000" w:themeColor="text1"/>
              </w:rPr>
            </w:pPr>
            <w:r w:rsidRPr="00C105E0">
              <w:rPr>
                <w:b/>
                <w:color w:val="000000" w:themeColor="text1"/>
              </w:rPr>
              <w:t xml:space="preserve"> </w:t>
            </w:r>
            <w:r w:rsidRPr="00C105E0">
              <w:rPr>
                <w:b/>
                <w:bCs/>
                <w:color w:val="000000" w:themeColor="text1"/>
              </w:rPr>
              <w:t xml:space="preserve">File Server </w:t>
            </w:r>
            <w:r w:rsidR="0092507D" w:rsidRPr="00C105E0">
              <w:rPr>
                <w:b/>
                <w:bCs/>
                <w:color w:val="000000" w:themeColor="text1"/>
              </w:rPr>
              <w:t>Management</w:t>
            </w:r>
            <w:r w:rsidR="0092507D" w:rsidRPr="00C105E0">
              <w:rPr>
                <w:b/>
                <w:color w:val="000000" w:themeColor="text1"/>
              </w:rPr>
              <w:t>:</w:t>
            </w:r>
            <w:r w:rsidR="0092507D" w:rsidRPr="002909AC">
              <w:rPr>
                <w:color w:val="000000" w:themeColor="text1"/>
              </w:rPr>
              <w:t xml:space="preserve"> Creating</w:t>
            </w:r>
            <w:r w:rsidRPr="002909AC">
              <w:rPr>
                <w:color w:val="000000" w:themeColor="text1"/>
              </w:rPr>
              <w:t xml:space="preserve"> quotas,</w:t>
            </w:r>
            <w:r w:rsidR="0092507D">
              <w:rPr>
                <w:color w:val="000000" w:themeColor="text1"/>
              </w:rPr>
              <w:t xml:space="preserve"> </w:t>
            </w:r>
            <w:r w:rsidR="0092507D" w:rsidRPr="002909AC">
              <w:rPr>
                <w:color w:val="000000" w:themeColor="text1"/>
              </w:rPr>
              <w:t>managing</w:t>
            </w:r>
            <w:r w:rsidRPr="002909AC">
              <w:rPr>
                <w:color w:val="000000" w:themeColor="text1"/>
              </w:rPr>
              <w:t xml:space="preserve"> access permissions, Setting up file sharing.</w:t>
            </w:r>
          </w:p>
          <w:p w:rsidR="002909AC" w:rsidRPr="00A1602B" w:rsidRDefault="00A1602B" w:rsidP="00A1602B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Linux Server Patch Management: </w:t>
            </w:r>
            <w:r w:rsidRPr="00A1602B">
              <w:rPr>
                <w:bCs/>
                <w:color w:val="000000" w:themeColor="text1"/>
              </w:rPr>
              <w:t>Expertise in managing and applying patches to ensure the security and stability of Linux servers.</w:t>
            </w:r>
          </w:p>
          <w:p w:rsidR="002909AC" w:rsidRPr="00C105E0" w:rsidRDefault="00343B5F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</w:t>
            </w:r>
            <w:r w:rsidR="002909AC" w:rsidRPr="00C105E0">
              <w:rPr>
                <w:b/>
                <w:bCs/>
                <w:color w:val="000000" w:themeColor="text1"/>
              </w:rPr>
              <w:t>QL Server</w:t>
            </w:r>
            <w:r w:rsidR="002909AC" w:rsidRPr="00C105E0">
              <w:rPr>
                <w:b/>
                <w:color w:val="000000" w:themeColor="text1"/>
              </w:rPr>
              <w:t>:</w:t>
            </w:r>
            <w:r w:rsidR="002909AC" w:rsidRPr="00C105E0">
              <w:rPr>
                <w:color w:val="000000" w:themeColor="text1"/>
              </w:rPr>
              <w:t xml:space="preserve"> Installing and configuring SQL Server.</w: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Asset Maintenance</w:t>
            </w:r>
            <w:r w:rsidRPr="00C105E0">
              <w:rPr>
                <w:b/>
                <w:color w:val="000000" w:themeColor="text1"/>
              </w:rPr>
              <w:t>:</w:t>
            </w:r>
            <w:r w:rsidRPr="00C105E0">
              <w:rPr>
                <w:color w:val="000000" w:themeColor="text1"/>
              </w:rPr>
              <w:t xml:space="preserve"> Maintaining and managing IT assets.</w:t>
            </w:r>
          </w:p>
          <w:p w:rsidR="00603D9D" w:rsidRPr="00F9131C" w:rsidRDefault="00603D9D" w:rsidP="002909AC">
            <w:pPr>
              <w:pStyle w:val="Heading2"/>
              <w:ind w:left="425"/>
              <w:outlineLvl w:val="1"/>
              <w:rPr>
                <w:lang w:val="en-IN"/>
              </w:rPr>
            </w:pPr>
          </w:p>
        </w:tc>
      </w:tr>
      <w:tr w:rsidR="00F716E1" w:rsidRPr="00320ECB" w:rsidTr="0089047A">
        <w:tc>
          <w:tcPr>
            <w:tcW w:w="438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p w:rsidR="009271A9" w:rsidRDefault="009271A9" w:rsidP="00FF673C">
            <w:pPr>
              <w:pStyle w:val="Heading1"/>
              <w:outlineLvl w:val="0"/>
            </w:pPr>
          </w:p>
          <w:p w:rsidR="009271A9" w:rsidRDefault="009271A9" w:rsidP="00FF673C">
            <w:pPr>
              <w:pStyle w:val="Heading1"/>
              <w:outlineLvl w:val="0"/>
            </w:pPr>
          </w:p>
          <w:p w:rsidR="009271A9" w:rsidRDefault="009271A9" w:rsidP="00FF673C">
            <w:pPr>
              <w:pStyle w:val="Heading1"/>
              <w:outlineLvl w:val="0"/>
            </w:pPr>
          </w:p>
          <w:p w:rsidR="00F716E1" w:rsidRPr="00173B36" w:rsidRDefault="008A4A32" w:rsidP="00FF673C">
            <w:pPr>
              <w:pStyle w:val="Heading1"/>
              <w:outlineLvl w:val="0"/>
            </w:pPr>
            <w:sdt>
              <w:sdtPr>
                <w:id w:val="1072317644"/>
                <w:placeholder>
                  <w:docPart w:val="986E1E96C43A44578E5F2BCDCA99F2D3"/>
                </w:placeholder>
                <w:temporary/>
                <w:showingPlcHdr/>
                <w15:appearance w15:val="hidden"/>
              </w:sdtPr>
              <w:sdtEndPr/>
              <w:sdtContent>
                <w:r w:rsidR="00FF673C" w:rsidRPr="00173B36">
                  <w:t>EDUCATION</w:t>
                </w:r>
              </w:sdtContent>
            </w:sdt>
            <w:r w:rsidR="00603D9D">
              <w:t xml:space="preserve">                            </w:t>
            </w:r>
          </w:p>
          <w:p w:rsidR="00F53B71" w:rsidRPr="00173B36" w:rsidRDefault="00F53B71" w:rsidP="00F53B71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3532CACE" wp14:editId="3B2B86DC">
                      <wp:extent cx="521970" cy="0"/>
                      <wp:effectExtent l="0" t="0" r="0" b="0"/>
                      <wp:docPr id="19" name="Straight Connector 19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B0440D0" id="Straight Connector 19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PYyuejjAQAAJA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074DF4" w:rsidRDefault="00074DF4" w:rsidP="00F53B71">
            <w:pPr>
              <w:pStyle w:val="Heading2"/>
              <w:outlineLvl w:val="1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MCA DevOps</w:t>
            </w:r>
          </w:p>
          <w:p w:rsidR="00074DF4" w:rsidRPr="00ED640F" w:rsidRDefault="00074DF4" w:rsidP="00ED640F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ED640F">
              <w:rPr>
                <w:color w:val="000000" w:themeColor="text1"/>
                <w:sz w:val="24"/>
                <w:szCs w:val="24"/>
              </w:rPr>
              <w:t>June 2025(Pursuing)</w:t>
            </w:r>
          </w:p>
          <w:p w:rsidR="00074DF4" w:rsidRPr="00ED640F" w:rsidRDefault="00074DF4" w:rsidP="00ED640F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ED640F">
              <w:rPr>
                <w:color w:val="000000" w:themeColor="text1"/>
                <w:sz w:val="24"/>
                <w:szCs w:val="24"/>
              </w:rPr>
              <w:t>Jain Universi</w:t>
            </w:r>
            <w:r w:rsidR="00ED640F" w:rsidRPr="00ED640F">
              <w:rPr>
                <w:color w:val="000000" w:themeColor="text1"/>
                <w:sz w:val="24"/>
                <w:szCs w:val="24"/>
              </w:rPr>
              <w:t>ty, Bangalore</w:t>
            </w:r>
          </w:p>
          <w:p w:rsidR="00ED640F" w:rsidRPr="00074DF4" w:rsidRDefault="00ED640F" w:rsidP="00074DF4"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0C5451A3" wp14:editId="19CC8587">
                      <wp:extent cx="2016000" cy="0"/>
                      <wp:effectExtent l="0" t="0" r="0" b="0"/>
                      <wp:docPr id="7" name="Straight Connector 7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  <a:noFill/>
                              <a:ln w="3556" cap="flat" cmpd="sng" algn="ctr">
                                <a:solidFill>
                                  <a:srgbClr val="718EB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68174AA" id="Straight Connector 7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" strokecolor="#718eb5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716E1" w:rsidRPr="001966E3" w:rsidRDefault="00B36BEF" w:rsidP="00F53B71">
            <w:pPr>
              <w:pStyle w:val="Heading2"/>
              <w:outlineLvl w:val="1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BCA - IT</w:t>
            </w:r>
          </w:p>
          <w:p w:rsidR="00F716E1" w:rsidRPr="003940DF" w:rsidRDefault="00B36BEF" w:rsidP="00F53B71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March 2022</w:t>
            </w:r>
          </w:p>
          <w:p w:rsidR="00F716E1" w:rsidRPr="003940DF" w:rsidRDefault="00B36BEF" w:rsidP="00F53B71">
            <w:pPr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Annamalai University, Bangalore</w:t>
            </w:r>
          </w:p>
          <w:p w:rsidR="00F51E3E" w:rsidRPr="00173B36" w:rsidRDefault="00F51E3E" w:rsidP="00F51E3E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7207A8C2" wp14:editId="2D5C1E76">
                      <wp:extent cx="2016000" cy="0"/>
                      <wp:effectExtent l="0" t="0" r="0" b="0"/>
                      <wp:docPr id="22" name="Straight Connector 22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442F72" id="Straight Connector 22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" strokecolor="#718eb5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716E1" w:rsidRPr="001966E3" w:rsidRDefault="00B36BEF" w:rsidP="00B54AD3">
            <w:pPr>
              <w:pStyle w:val="Heading2"/>
              <w:outlineLvl w:val="1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Diploma - CSE</w:t>
            </w:r>
          </w:p>
          <w:p w:rsidR="00B54AD3" w:rsidRPr="003940DF" w:rsidRDefault="00B36BEF" w:rsidP="00B54AD3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April 2013</w:t>
            </w:r>
          </w:p>
          <w:p w:rsidR="00F716E1" w:rsidRDefault="00B36BEF" w:rsidP="00B36BEF">
            <w:pPr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Sankar Polytechnic College, Tirunelveli</w:t>
            </w:r>
          </w:p>
          <w:p w:rsidR="009271A9" w:rsidRDefault="009271A9" w:rsidP="00B36BEF">
            <w:pPr>
              <w:rPr>
                <w:color w:val="000000" w:themeColor="text1"/>
                <w:sz w:val="24"/>
                <w:szCs w:val="24"/>
              </w:rPr>
            </w:pPr>
          </w:p>
          <w:p w:rsidR="009271A9" w:rsidRDefault="009271A9" w:rsidP="00B36BEF">
            <w:pPr>
              <w:rPr>
                <w:color w:val="000000" w:themeColor="text1"/>
                <w:sz w:val="24"/>
                <w:szCs w:val="24"/>
              </w:rPr>
            </w:pPr>
          </w:p>
          <w:p w:rsidR="009271A9" w:rsidRDefault="009271A9" w:rsidP="009271A9">
            <w:pPr>
              <w:pStyle w:val="Heading1"/>
              <w:outlineLvl w:val="0"/>
            </w:pPr>
            <w:r>
              <w:t>Certifications</w:t>
            </w:r>
          </w:p>
          <w:p w:rsidR="009271A9" w:rsidRDefault="009271A9" w:rsidP="009271A9">
            <w:pPr>
              <w:pStyle w:val="Heading1"/>
              <w:outlineLvl w:val="0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127F2811" wp14:editId="3330CD6C">
                      <wp:extent cx="521970" cy="0"/>
                      <wp:effectExtent l="0" t="0" r="0" b="0"/>
                      <wp:docPr id="1" name="Straight Connector 1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DD034A6" id="Straight Connector 1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Ld5c3bjAQAAIg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9271A9" w:rsidRPr="002E2332" w:rsidRDefault="009271A9" w:rsidP="009271A9">
            <w:pPr>
              <w:pStyle w:val="Heading2"/>
              <w:outlineLvl w:val="1"/>
              <w:rPr>
                <w:b/>
                <w:color w:val="000000" w:themeColor="text1"/>
              </w:rPr>
            </w:pPr>
            <w:r w:rsidRPr="002E2332">
              <w:rPr>
                <w:b/>
                <w:color w:val="000000" w:themeColor="text1"/>
              </w:rPr>
              <w:t>Dev</w:t>
            </w:r>
            <w:r w:rsidR="00074DF4">
              <w:rPr>
                <w:b/>
                <w:color w:val="000000" w:themeColor="text1"/>
              </w:rPr>
              <w:t>O</w:t>
            </w:r>
            <w:r w:rsidRPr="002E2332">
              <w:rPr>
                <w:b/>
                <w:color w:val="000000" w:themeColor="text1"/>
              </w:rPr>
              <w:t>ps</w:t>
            </w:r>
          </w:p>
          <w:p w:rsidR="009271A9" w:rsidRDefault="009271A9" w:rsidP="009271A9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April 2024</w:t>
            </w:r>
          </w:p>
          <w:p w:rsidR="009271A9" w:rsidRPr="003940DF" w:rsidRDefault="009271A9" w:rsidP="009271A9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Star Agile, Bangalore.</w:t>
            </w:r>
          </w:p>
          <w:p w:rsidR="009271A9" w:rsidRDefault="009271A9" w:rsidP="009271A9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9271A9" w:rsidRPr="003940DF" w:rsidRDefault="009271A9" w:rsidP="009271A9">
            <w:pPr>
              <w:pStyle w:val="Heading2"/>
              <w:outlineLvl w:val="1"/>
              <w:rPr>
                <w:b/>
                <w:color w:val="000000" w:themeColor="text1"/>
              </w:rPr>
            </w:pPr>
            <w:r w:rsidRPr="003940DF">
              <w:rPr>
                <w:b/>
                <w:color w:val="000000" w:themeColor="text1"/>
              </w:rPr>
              <w:t>AWS Cloud Practitioner Essential</w:t>
            </w:r>
          </w:p>
          <w:p w:rsidR="009271A9" w:rsidRPr="003940DF" w:rsidRDefault="009271A9" w:rsidP="009271A9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Dec 2024</w:t>
            </w:r>
          </w:p>
          <w:p w:rsidR="009271A9" w:rsidRPr="003940DF" w:rsidRDefault="009271A9" w:rsidP="009271A9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AWS Skill Builders.</w:t>
            </w:r>
          </w:p>
          <w:p w:rsidR="009271A9" w:rsidRPr="00173B36" w:rsidRDefault="009271A9" w:rsidP="00B36BEF"/>
        </w:tc>
        <w:tc>
          <w:tcPr>
            <w:tcW w:w="7244" w:type="dxa"/>
            <w:gridSpan w:val="3"/>
            <w:vMerge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:rsidR="00F716E1" w:rsidRPr="00173B36" w:rsidRDefault="00F716E1" w:rsidP="00241482"/>
        </w:tc>
      </w:tr>
    </w:tbl>
    <w:p w:rsidR="00535F87" w:rsidRPr="00173B36" w:rsidRDefault="00535F87" w:rsidP="00D14356"/>
    <w:sectPr w:rsidR="00535F87" w:rsidRPr="00173B36" w:rsidSect="00D04093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4A32" w:rsidRDefault="008A4A32" w:rsidP="00BA3E51">
      <w:pPr>
        <w:spacing w:line="240" w:lineRule="auto"/>
      </w:pPr>
      <w:r>
        <w:separator/>
      </w:r>
    </w:p>
  </w:endnote>
  <w:endnote w:type="continuationSeparator" w:id="0">
    <w:p w:rsidR="008A4A32" w:rsidRDefault="008A4A32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4A32" w:rsidRDefault="008A4A32" w:rsidP="00BA3E51">
      <w:pPr>
        <w:spacing w:line="240" w:lineRule="auto"/>
      </w:pPr>
      <w:r>
        <w:separator/>
      </w:r>
    </w:p>
  </w:footnote>
  <w:footnote w:type="continuationSeparator" w:id="0">
    <w:p w:rsidR="008A4A32" w:rsidRDefault="008A4A32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4497"/>
    <w:multiLevelType w:val="multilevel"/>
    <w:tmpl w:val="4C1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1272C"/>
    <w:multiLevelType w:val="hybridMultilevel"/>
    <w:tmpl w:val="39DE55DE"/>
    <w:lvl w:ilvl="0" w:tplc="3DE03D3A">
      <w:numFmt w:val="bullet"/>
      <w:lvlText w:val="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710F1"/>
    <w:multiLevelType w:val="hybridMultilevel"/>
    <w:tmpl w:val="D10C6F04"/>
    <w:lvl w:ilvl="0" w:tplc="55A87EA4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D0B79"/>
    <w:multiLevelType w:val="hybridMultilevel"/>
    <w:tmpl w:val="90103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7372FE"/>
    <w:multiLevelType w:val="hybridMultilevel"/>
    <w:tmpl w:val="0C709502"/>
    <w:lvl w:ilvl="0" w:tplc="40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6E7E1607"/>
    <w:multiLevelType w:val="multilevel"/>
    <w:tmpl w:val="5CFA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26AA4"/>
    <w:multiLevelType w:val="multilevel"/>
    <w:tmpl w:val="AAE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removePersonalInformation/>
  <w:removeDateAndTim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BEF"/>
    <w:rsid w:val="00041F8A"/>
    <w:rsid w:val="00045F2E"/>
    <w:rsid w:val="00055BBC"/>
    <w:rsid w:val="00063696"/>
    <w:rsid w:val="00073BF3"/>
    <w:rsid w:val="00074DF4"/>
    <w:rsid w:val="00081B51"/>
    <w:rsid w:val="00097433"/>
    <w:rsid w:val="000A6E00"/>
    <w:rsid w:val="000C7293"/>
    <w:rsid w:val="000D355D"/>
    <w:rsid w:val="000D3891"/>
    <w:rsid w:val="000F3AF5"/>
    <w:rsid w:val="000F3FE2"/>
    <w:rsid w:val="00127521"/>
    <w:rsid w:val="00140582"/>
    <w:rsid w:val="00144334"/>
    <w:rsid w:val="00173B36"/>
    <w:rsid w:val="00177BCB"/>
    <w:rsid w:val="0019058A"/>
    <w:rsid w:val="00191504"/>
    <w:rsid w:val="001966E3"/>
    <w:rsid w:val="001E5794"/>
    <w:rsid w:val="001F6D5E"/>
    <w:rsid w:val="00217454"/>
    <w:rsid w:val="002251C8"/>
    <w:rsid w:val="0023600D"/>
    <w:rsid w:val="00241482"/>
    <w:rsid w:val="00261E7B"/>
    <w:rsid w:val="002909AC"/>
    <w:rsid w:val="00293BB8"/>
    <w:rsid w:val="002954B8"/>
    <w:rsid w:val="002A2E10"/>
    <w:rsid w:val="002A4A92"/>
    <w:rsid w:val="002B0852"/>
    <w:rsid w:val="002C0662"/>
    <w:rsid w:val="002D5478"/>
    <w:rsid w:val="002D7133"/>
    <w:rsid w:val="002E2332"/>
    <w:rsid w:val="003000DD"/>
    <w:rsid w:val="00301355"/>
    <w:rsid w:val="00320ECB"/>
    <w:rsid w:val="0033033D"/>
    <w:rsid w:val="00343B5F"/>
    <w:rsid w:val="00344FC0"/>
    <w:rsid w:val="00377A0D"/>
    <w:rsid w:val="00382737"/>
    <w:rsid w:val="003940DF"/>
    <w:rsid w:val="003C7535"/>
    <w:rsid w:val="003E02DA"/>
    <w:rsid w:val="003E1692"/>
    <w:rsid w:val="003E7783"/>
    <w:rsid w:val="00442A0E"/>
    <w:rsid w:val="00443C70"/>
    <w:rsid w:val="004A4C74"/>
    <w:rsid w:val="004D3654"/>
    <w:rsid w:val="004E5226"/>
    <w:rsid w:val="004E6AB2"/>
    <w:rsid w:val="004E70E8"/>
    <w:rsid w:val="005057DB"/>
    <w:rsid w:val="00535F87"/>
    <w:rsid w:val="00561D63"/>
    <w:rsid w:val="00564622"/>
    <w:rsid w:val="005A3E0B"/>
    <w:rsid w:val="005B3227"/>
    <w:rsid w:val="00603D9D"/>
    <w:rsid w:val="0068094B"/>
    <w:rsid w:val="00686284"/>
    <w:rsid w:val="006F4DB3"/>
    <w:rsid w:val="0073402D"/>
    <w:rsid w:val="00792D43"/>
    <w:rsid w:val="007B30FE"/>
    <w:rsid w:val="007B7A61"/>
    <w:rsid w:val="007C3AB5"/>
    <w:rsid w:val="007E1FA8"/>
    <w:rsid w:val="007E6083"/>
    <w:rsid w:val="007E7364"/>
    <w:rsid w:val="00855181"/>
    <w:rsid w:val="00882F23"/>
    <w:rsid w:val="0089047A"/>
    <w:rsid w:val="008A1020"/>
    <w:rsid w:val="008A1250"/>
    <w:rsid w:val="008A1A7B"/>
    <w:rsid w:val="008A1FCF"/>
    <w:rsid w:val="008A4A32"/>
    <w:rsid w:val="008B1112"/>
    <w:rsid w:val="008C78F5"/>
    <w:rsid w:val="00914419"/>
    <w:rsid w:val="0092507D"/>
    <w:rsid w:val="009271A9"/>
    <w:rsid w:val="00962E61"/>
    <w:rsid w:val="009663C3"/>
    <w:rsid w:val="00986331"/>
    <w:rsid w:val="009A6667"/>
    <w:rsid w:val="009C7105"/>
    <w:rsid w:val="00A122BB"/>
    <w:rsid w:val="00A1602B"/>
    <w:rsid w:val="00A37F9E"/>
    <w:rsid w:val="00A41645"/>
    <w:rsid w:val="00AB2643"/>
    <w:rsid w:val="00AB7FE5"/>
    <w:rsid w:val="00AC1E5A"/>
    <w:rsid w:val="00B01D46"/>
    <w:rsid w:val="00B3043E"/>
    <w:rsid w:val="00B36BEF"/>
    <w:rsid w:val="00B54AD3"/>
    <w:rsid w:val="00B62B99"/>
    <w:rsid w:val="00B643D0"/>
    <w:rsid w:val="00B71E93"/>
    <w:rsid w:val="00B87E22"/>
    <w:rsid w:val="00BA3E51"/>
    <w:rsid w:val="00BB3142"/>
    <w:rsid w:val="00BD6049"/>
    <w:rsid w:val="00C155FC"/>
    <w:rsid w:val="00C532FC"/>
    <w:rsid w:val="00C75D84"/>
    <w:rsid w:val="00C857CB"/>
    <w:rsid w:val="00CA2DF4"/>
    <w:rsid w:val="00CA5CD9"/>
    <w:rsid w:val="00D04093"/>
    <w:rsid w:val="00D0794D"/>
    <w:rsid w:val="00D140DF"/>
    <w:rsid w:val="00D14356"/>
    <w:rsid w:val="00D211AB"/>
    <w:rsid w:val="00D666BB"/>
    <w:rsid w:val="00D720DF"/>
    <w:rsid w:val="00D92ED4"/>
    <w:rsid w:val="00D94ABF"/>
    <w:rsid w:val="00DC6A37"/>
    <w:rsid w:val="00E20245"/>
    <w:rsid w:val="00E33C40"/>
    <w:rsid w:val="00E4379F"/>
    <w:rsid w:val="00E65596"/>
    <w:rsid w:val="00E9769D"/>
    <w:rsid w:val="00EA0042"/>
    <w:rsid w:val="00EA3E17"/>
    <w:rsid w:val="00EB1D1B"/>
    <w:rsid w:val="00ED640F"/>
    <w:rsid w:val="00EF0C68"/>
    <w:rsid w:val="00F36875"/>
    <w:rsid w:val="00F51E3E"/>
    <w:rsid w:val="00F53B71"/>
    <w:rsid w:val="00F716E1"/>
    <w:rsid w:val="00F74F33"/>
    <w:rsid w:val="00F908C3"/>
    <w:rsid w:val="00F9131C"/>
    <w:rsid w:val="00F91753"/>
    <w:rsid w:val="00FB1F01"/>
    <w:rsid w:val="00FE2094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EAF5C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0EC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ECB"/>
    <w:pPr>
      <w:keepNext/>
      <w:keepLines/>
      <w:spacing w:before="0" w:after="0" w:line="180" w:lineRule="auto"/>
      <w:outlineLvl w:val="0"/>
    </w:pPr>
    <w:rPr>
      <w:rFonts w:asciiTheme="majorHAnsi" w:eastAsiaTheme="majorEastAsia" w:hAnsiTheme="majorHAnsi" w:cstheme="majorBidi"/>
      <w:caps/>
      <w:color w:val="auto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ECB"/>
    <w:pPr>
      <w:keepNext/>
      <w:keepLines/>
      <w:spacing w:before="0" w:after="0" w:line="400" w:lineRule="exact"/>
      <w:outlineLvl w:val="1"/>
    </w:pPr>
    <w:rPr>
      <w:rFonts w:eastAsiaTheme="majorEastAsia" w:cstheme="majorBidi"/>
      <w:color w:val="5E7697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8C78F5"/>
    <w:pPr>
      <w:keepNext/>
      <w:keepLines/>
      <w:spacing w:after="0" w:line="400" w:lineRule="exact"/>
      <w:outlineLvl w:val="2"/>
    </w:pPr>
    <w:rPr>
      <w:rFonts w:eastAsiaTheme="majorEastAsia" w:cstheme="majorBidi"/>
      <w:color w:val="5E7697" w:themeColor="accen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57CB"/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57CB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20ECB"/>
    <w:rPr>
      <w:rFonts w:asciiTheme="majorHAnsi" w:eastAsiaTheme="majorEastAsia" w:hAnsiTheme="majorHAnsi" w:cstheme="majorBidi"/>
      <w:caps/>
      <w:color w:val="auto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20ECB"/>
    <w:rPr>
      <w:rFonts w:eastAsiaTheme="majorEastAsia" w:cstheme="majorBidi"/>
      <w:color w:val="5E7697" w:themeColor="accen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CB"/>
    <w:rPr>
      <w:rFonts w:eastAsiaTheme="majorEastAsia" w:cstheme="majorBidi"/>
      <w:color w:val="5E7697" w:themeColor="accent1"/>
      <w:sz w:val="28"/>
      <w:szCs w:val="24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qFormat/>
    <w:rsid w:val="00320ECB"/>
    <w:pPr>
      <w:numPr>
        <w:numId w:val="1"/>
      </w:numPr>
      <w:spacing w:before="60" w:after="60" w:line="400" w:lineRule="exact"/>
      <w:ind w:left="360"/>
      <w:contextualSpacing/>
    </w:pPr>
    <w:rPr>
      <w:caps/>
      <w:color w:val="5E7697" w:themeColor="accen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20EC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CB"/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CB"/>
    <w:pPr>
      <w:numPr>
        <w:ilvl w:val="1"/>
      </w:numPr>
      <w:spacing w:before="0" w:after="0" w:line="180" w:lineRule="auto"/>
      <w:jc w:val="center"/>
    </w:pPr>
    <w:rPr>
      <w:rFonts w:eastAsiaTheme="minorEastAsia"/>
      <w:caps/>
      <w:color w:val="5E7697" w:themeColor="accent1"/>
      <w:spacing w:val="-10"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320ECB"/>
    <w:rPr>
      <w:rFonts w:eastAsiaTheme="minorEastAsia"/>
      <w:caps/>
      <w:color w:val="5E7697" w:themeColor="accent1"/>
      <w:spacing w:val="-10"/>
      <w:sz w:val="26"/>
      <w:lang w:val="en-US"/>
    </w:rPr>
  </w:style>
  <w:style w:type="paragraph" w:customStyle="1" w:styleId="Contact">
    <w:name w:val="Contact"/>
    <w:basedOn w:val="Normal"/>
    <w:link w:val="ContactChar"/>
    <w:uiPriority w:val="12"/>
    <w:qFormat/>
    <w:rsid w:val="00320ECB"/>
    <w:pPr>
      <w:framePr w:wrap="around" w:vAnchor="text" w:hAnchor="text" w:xAlign="center" w:y="1"/>
      <w:spacing w:after="0" w:line="420" w:lineRule="exact"/>
      <w:contextualSpacing/>
      <w:suppressOverlap/>
    </w:pPr>
    <w:rPr>
      <w:color w:val="434343" w:themeColor="accent6"/>
      <w:sz w:val="26"/>
    </w:rPr>
  </w:style>
  <w:style w:type="paragraph" w:styleId="Date">
    <w:name w:val="Date"/>
    <w:basedOn w:val="Normal"/>
    <w:next w:val="Normal"/>
    <w:link w:val="DateChar"/>
    <w:uiPriority w:val="99"/>
    <w:qFormat/>
    <w:rsid w:val="00320ECB"/>
    <w:pPr>
      <w:spacing w:before="40" w:after="40"/>
    </w:pPr>
    <w:rPr>
      <w:color w:val="806153" w:themeColor="accent4"/>
    </w:rPr>
  </w:style>
  <w:style w:type="character" w:customStyle="1" w:styleId="ContactChar">
    <w:name w:val="Contact Char"/>
    <w:basedOn w:val="DefaultParagraphFont"/>
    <w:link w:val="Contact"/>
    <w:uiPriority w:val="12"/>
    <w:rsid w:val="00320ECB"/>
    <w:rPr>
      <w:color w:val="434343" w:themeColor="accent6"/>
      <w:sz w:val="26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320ECB"/>
    <w:rPr>
      <w:color w:val="806153" w:themeColor="accent4"/>
      <w:lang w:val="en-US"/>
    </w:rPr>
  </w:style>
  <w:style w:type="character" w:styleId="Strong">
    <w:name w:val="Strong"/>
    <w:basedOn w:val="DefaultParagraphFont"/>
    <w:uiPriority w:val="22"/>
    <w:qFormat/>
    <w:rsid w:val="005057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5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5057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1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mailto:smvsk102156@gmail.com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geetha.s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593863F9704A11AE3EE63312C4B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0E80-88D7-463C-BF80-0391217CCC07}"/>
      </w:docPartPr>
      <w:docPartBody>
        <w:p w:rsidR="00C004C0" w:rsidRDefault="005423A3">
          <w:pPr>
            <w:pStyle w:val="01593863F9704A11AE3EE63312C4BE78"/>
          </w:pPr>
          <w:r w:rsidRPr="00173B36">
            <w:t>CONTACT</w:t>
          </w:r>
        </w:p>
      </w:docPartBody>
    </w:docPart>
    <w:docPart>
      <w:docPartPr>
        <w:name w:val="813D3701E15B4EA591EE094407A368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6B8FA-C432-4E39-BAC1-7EE83D5F6947}"/>
      </w:docPartPr>
      <w:docPartBody>
        <w:p w:rsidR="00C004C0" w:rsidRDefault="005423A3">
          <w:pPr>
            <w:pStyle w:val="813D3701E15B4EA591EE094407A3685D"/>
          </w:pPr>
          <w:r w:rsidRPr="00173B36">
            <w:t>SKILLS</w:t>
          </w:r>
        </w:p>
      </w:docPartBody>
    </w:docPart>
    <w:docPart>
      <w:docPartPr>
        <w:name w:val="29A906F7BB2E49528F642DEE2F53C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DBCDF-ABF4-4D45-9084-6457D14ECB41}"/>
      </w:docPartPr>
      <w:docPartBody>
        <w:p w:rsidR="00C004C0" w:rsidRDefault="005423A3">
          <w:pPr>
            <w:pStyle w:val="29A906F7BB2E49528F642DEE2F53C189"/>
          </w:pPr>
          <w:r w:rsidRPr="00173B36">
            <w:t>EXPERIENCE</w:t>
          </w:r>
        </w:p>
      </w:docPartBody>
    </w:docPart>
    <w:docPart>
      <w:docPartPr>
        <w:name w:val="986E1E96C43A44578E5F2BCDCA99F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36F8B-1A1D-4803-A006-0CA153913165}"/>
      </w:docPartPr>
      <w:docPartBody>
        <w:p w:rsidR="00C004C0" w:rsidRDefault="005423A3">
          <w:pPr>
            <w:pStyle w:val="986E1E96C43A44578E5F2BCDCA99F2D3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4472C4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3A3"/>
    <w:rsid w:val="001C126B"/>
    <w:rsid w:val="005423A3"/>
    <w:rsid w:val="006D343A"/>
    <w:rsid w:val="0088282F"/>
    <w:rsid w:val="008B7D4B"/>
    <w:rsid w:val="008E42CD"/>
    <w:rsid w:val="00C004C0"/>
    <w:rsid w:val="00C0140D"/>
    <w:rsid w:val="00C70341"/>
    <w:rsid w:val="00CA3A0D"/>
    <w:rsid w:val="00CA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63F7288792844DF9D565592820E44B9">
    <w:name w:val="763F7288792844DF9D565592820E44B9"/>
  </w:style>
  <w:style w:type="paragraph" w:customStyle="1" w:styleId="61E6BFE2015B43848BE52BD881E48A06">
    <w:name w:val="61E6BFE2015B43848BE52BD881E48A06"/>
  </w:style>
  <w:style w:type="paragraph" w:customStyle="1" w:styleId="01593863F9704A11AE3EE63312C4BE78">
    <w:name w:val="01593863F9704A11AE3EE63312C4BE78"/>
  </w:style>
  <w:style w:type="paragraph" w:customStyle="1" w:styleId="1A9E9620533A4C52AD0AC1EE1D5723C7">
    <w:name w:val="1A9E9620533A4C52AD0AC1EE1D5723C7"/>
  </w:style>
  <w:style w:type="paragraph" w:customStyle="1" w:styleId="931E341F0C064B2B85C2DD4E59F09373">
    <w:name w:val="931E341F0C064B2B85C2DD4E59F09373"/>
  </w:style>
  <w:style w:type="paragraph" w:customStyle="1" w:styleId="5D119FD85355458CB4626911AF6B2543">
    <w:name w:val="5D119FD85355458CB4626911AF6B2543"/>
  </w:style>
  <w:style w:type="paragraph" w:customStyle="1" w:styleId="AA7FD632CC1546468BB8867C8E0A7F1F">
    <w:name w:val="AA7FD632CC1546468BB8867C8E0A7F1F"/>
  </w:style>
  <w:style w:type="paragraph" w:customStyle="1" w:styleId="7343BA6FFD784DA78EA20CE062A5A76E">
    <w:name w:val="7343BA6FFD784DA78EA20CE062A5A76E"/>
  </w:style>
  <w:style w:type="paragraph" w:customStyle="1" w:styleId="006F5C1EC10C4CCAB76D3BD48AEDFAC3">
    <w:name w:val="006F5C1EC10C4CCAB76D3BD48AEDFAC3"/>
  </w:style>
  <w:style w:type="paragraph" w:customStyle="1" w:styleId="813D3701E15B4EA591EE094407A3685D">
    <w:name w:val="813D3701E15B4EA591EE094407A3685D"/>
  </w:style>
  <w:style w:type="paragraph" w:styleId="ListParagraph">
    <w:name w:val="List Paragraph"/>
    <w:basedOn w:val="Normal"/>
    <w:uiPriority w:val="34"/>
    <w:qFormat/>
    <w:pPr>
      <w:numPr>
        <w:numId w:val="1"/>
      </w:numPr>
      <w:spacing w:before="60" w:after="60" w:line="400" w:lineRule="exact"/>
      <w:ind w:left="360"/>
      <w:contextualSpacing/>
    </w:pPr>
    <w:rPr>
      <w:rFonts w:eastAsiaTheme="minorHAnsi"/>
      <w:caps/>
      <w:color w:val="4472C4" w:themeColor="accent1"/>
      <w:sz w:val="26"/>
      <w:szCs w:val="18"/>
      <w:lang w:val="en-US" w:eastAsia="en-US"/>
    </w:rPr>
  </w:style>
  <w:style w:type="paragraph" w:customStyle="1" w:styleId="965BB1946B274377A9EFB44C36D46B4F">
    <w:name w:val="965BB1946B274377A9EFB44C36D46B4F"/>
  </w:style>
  <w:style w:type="paragraph" w:customStyle="1" w:styleId="29A906F7BB2E49528F642DEE2F53C189">
    <w:name w:val="29A906F7BB2E49528F642DEE2F53C189"/>
  </w:style>
  <w:style w:type="paragraph" w:customStyle="1" w:styleId="DAE3E7FB95A844CAAA98805C29968E88">
    <w:name w:val="DAE3E7FB95A844CAAA98805C29968E88"/>
  </w:style>
  <w:style w:type="paragraph" w:customStyle="1" w:styleId="89C00B44A6D94C1B92230F6DDFCF2B7A">
    <w:name w:val="89C00B44A6D94C1B92230F6DDFCF2B7A"/>
  </w:style>
  <w:style w:type="paragraph" w:customStyle="1" w:styleId="F62B9A872BA8477EA13C6B94FA958FB3">
    <w:name w:val="F62B9A872BA8477EA13C6B94FA958FB3"/>
  </w:style>
  <w:style w:type="paragraph" w:customStyle="1" w:styleId="014BE25750174840A337019E48B74969">
    <w:name w:val="014BE25750174840A337019E48B74969"/>
  </w:style>
  <w:style w:type="paragraph" w:customStyle="1" w:styleId="BC4E9177B2E344D2BD7BB0E7A2F93B89">
    <w:name w:val="BC4E9177B2E344D2BD7BB0E7A2F93B89"/>
  </w:style>
  <w:style w:type="paragraph" w:customStyle="1" w:styleId="4DAD2B8C22ED4D64A881B51D95B79953">
    <w:name w:val="4DAD2B8C22ED4D64A881B51D95B79953"/>
  </w:style>
  <w:style w:type="paragraph" w:customStyle="1" w:styleId="C4ADB22728484A209085852E99547257">
    <w:name w:val="C4ADB22728484A209085852E99547257"/>
  </w:style>
  <w:style w:type="paragraph" w:customStyle="1" w:styleId="5A8EF339A9C04E1AB376283E30D24BF8">
    <w:name w:val="5A8EF339A9C04E1AB376283E30D24BF8"/>
  </w:style>
  <w:style w:type="paragraph" w:customStyle="1" w:styleId="9C8294EB74C344149A0C292A96A92722">
    <w:name w:val="9C8294EB74C344149A0C292A96A92722"/>
  </w:style>
  <w:style w:type="paragraph" w:customStyle="1" w:styleId="986E1E96C43A44578E5F2BCDCA99F2D3">
    <w:name w:val="986E1E96C43A44578E5F2BCDCA99F2D3"/>
  </w:style>
  <w:style w:type="paragraph" w:customStyle="1" w:styleId="743A39A1D6824034ABD8CD6D798CC3B2">
    <w:name w:val="743A39A1D6824034ABD8CD6D798CC3B2"/>
  </w:style>
  <w:style w:type="paragraph" w:customStyle="1" w:styleId="403F087D506E42F584476D72C6015FCD">
    <w:name w:val="403F087D506E42F584476D72C6015FCD"/>
  </w:style>
  <w:style w:type="paragraph" w:customStyle="1" w:styleId="00D89EE65B0A4508AE38898A31712D77">
    <w:name w:val="00D89EE65B0A4508AE38898A31712D77"/>
  </w:style>
  <w:style w:type="paragraph" w:customStyle="1" w:styleId="E9D81438F8E94D9DB0C086A975247F34">
    <w:name w:val="E9D81438F8E94D9DB0C086A975247F34"/>
  </w:style>
  <w:style w:type="paragraph" w:customStyle="1" w:styleId="650060BF06114BA08824E5D8B0979BDA">
    <w:name w:val="650060BF06114BA08824E5D8B0979BDA"/>
  </w:style>
  <w:style w:type="paragraph" w:customStyle="1" w:styleId="4018CCC0FD7A49F0B9D7C6CEB3D4E266">
    <w:name w:val="4018CCC0FD7A49F0B9D7C6CEB3D4E2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37">
      <a:majorFont>
        <a:latin typeface="Bookman Old Style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4E611-6C4A-43EF-9618-381D1DDF3E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1A123E-AC83-4E4A-BE5D-B91DD96A340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F4B5F871-14B8-4D95-A6C1-9EDE59C15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9A86766-356C-463B-B91B-621E41FE0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</Template>
  <TotalTime>0</TotalTime>
  <Pages>3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2025-09-03T17:59:00Z</dcterms:created>
  <dcterms:modified xsi:type="dcterms:W3CDTF">2025-09-10T18:45:00Z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